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CF7A" w14:textId="77777777" w:rsidR="00FF4EF1" w:rsidRDefault="00000000">
      <w:pPr>
        <w:pStyle w:val="ab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557B5C0D" w14:textId="77777777" w:rsidR="00FF4EF1" w:rsidRDefault="00000000">
      <w:pPr>
        <w:pStyle w:val="ab"/>
        <w:jc w:val="right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软件项</w:t>
      </w:r>
      <w:r>
        <w:rPr>
          <w:rFonts w:ascii="Arial" w:hAnsi="Arial"/>
        </w:rPr>
        <w:t>目</w:t>
      </w:r>
      <w:r>
        <w:rPr>
          <w:rFonts w:ascii="Arial" w:hAnsi="Arial" w:hint="eastAsia"/>
        </w:rPr>
        <w:t>计划</w:t>
      </w:r>
      <w:r>
        <w:rPr>
          <w:rFonts w:ascii="Arial" w:hAnsi="Arial"/>
        </w:rPr>
        <w:fldChar w:fldCharType="end"/>
      </w:r>
    </w:p>
    <w:p w14:paraId="78874BAA" w14:textId="77777777" w:rsidR="00FF4EF1" w:rsidRDefault="00FF4EF1">
      <w:pPr>
        <w:jc w:val="right"/>
      </w:pPr>
    </w:p>
    <w:p w14:paraId="796EBD01" w14:textId="77777777" w:rsidR="00FF4EF1" w:rsidRDefault="00FF4EF1">
      <w:pPr>
        <w:pStyle w:val="ab"/>
        <w:jc w:val="right"/>
      </w:pPr>
    </w:p>
    <w:p w14:paraId="2855C022" w14:textId="77777777" w:rsidR="00FF4EF1" w:rsidRDefault="00000000">
      <w:pPr>
        <w:pStyle w:val="ab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CB89A0F" w14:textId="77777777" w:rsidR="00FF4EF1" w:rsidRDefault="00FF4EF1">
      <w:pPr>
        <w:pStyle w:val="ab"/>
        <w:rPr>
          <w:sz w:val="28"/>
        </w:rPr>
      </w:pPr>
    </w:p>
    <w:p w14:paraId="50FB3D1D" w14:textId="77777777" w:rsidR="00FF4EF1" w:rsidRDefault="00FF4EF1"/>
    <w:p w14:paraId="63209AE2" w14:textId="77777777" w:rsidR="00FF4EF1" w:rsidRDefault="00FF4EF1">
      <w:pPr>
        <w:sectPr w:rsidR="00FF4EF1">
          <w:headerReference w:type="default" r:id="rId7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74E2C07E" w14:textId="77777777" w:rsidR="00FF4EF1" w:rsidRDefault="00000000">
      <w:pPr>
        <w:pStyle w:val="ab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FF4EF1" w14:paraId="5E57403C" w14:textId="77777777">
        <w:tc>
          <w:tcPr>
            <w:tcW w:w="2304" w:type="dxa"/>
          </w:tcPr>
          <w:p w14:paraId="39FF8D4C" w14:textId="77777777" w:rsidR="00FF4EF1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1BDC6943" w14:textId="77777777" w:rsidR="00FF4EF1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71BF0235" w14:textId="77777777" w:rsidR="00FF4EF1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47C4A769" w14:textId="77777777" w:rsidR="00FF4EF1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FF4EF1" w14:paraId="1B2B50FB" w14:textId="77777777">
        <w:tc>
          <w:tcPr>
            <w:tcW w:w="2304" w:type="dxa"/>
          </w:tcPr>
          <w:p w14:paraId="54481683" w14:textId="77777777" w:rsidR="00FF4EF1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6C947BD3" w14:textId="77777777" w:rsidR="00FF4EF1" w:rsidRDefault="00000000">
            <w:pPr>
              <w:pStyle w:val="Tabletext"/>
            </w:pPr>
            <w:r>
              <w:t>&lt;</w:t>
            </w:r>
            <w:proofErr w:type="spellStart"/>
            <w:r>
              <w:t>x.x</w:t>
            </w:r>
            <w:proofErr w:type="spellEnd"/>
            <w:r>
              <w:t>&gt;</w:t>
            </w:r>
          </w:p>
        </w:tc>
        <w:tc>
          <w:tcPr>
            <w:tcW w:w="3744" w:type="dxa"/>
          </w:tcPr>
          <w:p w14:paraId="175F3E7F" w14:textId="77777777" w:rsidR="00FF4EF1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BED56E5" w14:textId="77777777" w:rsidR="00FF4EF1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:rsidR="00FF4EF1" w14:paraId="1E961C4E" w14:textId="77777777">
        <w:tc>
          <w:tcPr>
            <w:tcW w:w="2304" w:type="dxa"/>
          </w:tcPr>
          <w:p w14:paraId="67CE7317" w14:textId="77777777" w:rsidR="00FF4EF1" w:rsidRDefault="00000000">
            <w:r>
              <w:t>2026-06-10</w:t>
            </w:r>
          </w:p>
        </w:tc>
        <w:tc>
          <w:tcPr>
            <w:tcW w:w="1152" w:type="dxa"/>
          </w:tcPr>
          <w:p w14:paraId="76222540" w14:textId="77777777" w:rsidR="00FF4EF1" w:rsidRDefault="00000000">
            <w:r>
              <w:t>1.0</w:t>
            </w:r>
          </w:p>
        </w:tc>
        <w:tc>
          <w:tcPr>
            <w:tcW w:w="3744" w:type="dxa"/>
          </w:tcPr>
          <w:p w14:paraId="16FBF7AC" w14:textId="77777777" w:rsidR="00FF4EF1" w:rsidRDefault="00000000">
            <w:r>
              <w:t>初始版本，项目启动。</w:t>
            </w:r>
          </w:p>
          <w:p w14:paraId="5B5938DB" w14:textId="77777777" w:rsidR="00FF4EF1" w:rsidRDefault="00000000">
            <w:r>
              <w:t xml:space="preserve">1. 完成项目骨架搭建：前端 React 19 + TypeScript + Vite 脚手架、后端 Spring Boot 3.5 + Java 17 + </w:t>
            </w:r>
            <w:proofErr w:type="spellStart"/>
            <w:r>
              <w:t>PostGIS</w:t>
            </w:r>
            <w:proofErr w:type="spellEnd"/>
            <w:r>
              <w:t xml:space="preserve"> 项目结构。</w:t>
            </w:r>
          </w:p>
          <w:p w14:paraId="08E70C51" w14:textId="77777777" w:rsidR="00FF4EF1" w:rsidRDefault="00000000">
            <w:r>
              <w:t>2. 约定 A/B/C 三位成员的团队职责边界与 API 数据契约（PR #1）。</w:t>
            </w:r>
          </w:p>
          <w:p w14:paraId="22D04257" w14:textId="77777777" w:rsidR="00FF4EF1" w:rsidRDefault="00000000">
            <w:r>
              <w:t xml:space="preserve">3. 交付后端 </w:t>
            </w:r>
            <w:proofErr w:type="spellStart"/>
            <w:r>
              <w:t>PostGIS</w:t>
            </w:r>
            <w:proofErr w:type="spellEnd"/>
            <w:r>
              <w:t xml:space="preserve"> API 基线，包含 7 个 REST 端点（reports/heatmap/routes/commutes）（PR #4）。</w:t>
            </w:r>
          </w:p>
          <w:p w14:paraId="2A8DBEF3" w14:textId="77777777" w:rsidR="00FF4EF1" w:rsidRDefault="00000000">
            <w:r>
              <w:t xml:space="preserve">4. 交付前端 </w:t>
            </w:r>
            <w:proofErr w:type="spellStart"/>
            <w:r>
              <w:t>MapSurface</w:t>
            </w:r>
            <w:proofErr w:type="spellEnd"/>
            <w:r>
              <w:t xml:space="preserve"> 地图基础组件（PR #5）。</w:t>
            </w:r>
          </w:p>
          <w:p w14:paraId="1AE344B9" w14:textId="77777777" w:rsidR="00FF4EF1" w:rsidRDefault="00000000">
            <w:r>
              <w:t>5. 建立 Git Flow 分支模型（main/develop/feature/fix）和 Conventional Commits 提交规范。</w:t>
            </w:r>
          </w:p>
        </w:tc>
        <w:tc>
          <w:tcPr>
            <w:tcW w:w="2304" w:type="dxa"/>
          </w:tcPr>
          <w:p w14:paraId="1BD03BE2" w14:textId="77777777" w:rsidR="00FF4EF1" w:rsidRDefault="00000000">
            <w:pPr>
              <w:pStyle w:val="Tabletext"/>
            </w:pPr>
            <w:r>
              <w:rPr>
                <w:rFonts w:hint="eastAsia"/>
              </w:rPr>
              <w:t>全体</w:t>
            </w:r>
          </w:p>
        </w:tc>
      </w:tr>
      <w:tr w:rsidR="00FF4EF1" w14:paraId="416FE599" w14:textId="77777777">
        <w:tc>
          <w:tcPr>
            <w:tcW w:w="2304" w:type="dxa"/>
          </w:tcPr>
          <w:p w14:paraId="7FC88F95" w14:textId="77777777" w:rsidR="00FF4EF1" w:rsidRDefault="00000000">
            <w:r>
              <w:t>2026-06-14</w:t>
            </w:r>
          </w:p>
        </w:tc>
        <w:tc>
          <w:tcPr>
            <w:tcW w:w="1152" w:type="dxa"/>
          </w:tcPr>
          <w:p w14:paraId="4C39509F" w14:textId="77777777" w:rsidR="00FF4EF1" w:rsidRDefault="00000000">
            <w:r>
              <w:t>1.1</w:t>
            </w:r>
          </w:p>
        </w:tc>
        <w:tc>
          <w:tcPr>
            <w:tcW w:w="3744" w:type="dxa"/>
          </w:tcPr>
          <w:p w14:paraId="4DD6C997" w14:textId="77777777" w:rsidR="00FF4EF1" w:rsidRDefault="00000000">
            <w:r>
              <w:t>v1.0.0 正式发布版本。本版本完成核心功能闭环，主要变更：</w:t>
            </w:r>
          </w:p>
          <w:p w14:paraId="440079ED" w14:textId="77777777" w:rsidR="00FF4EF1" w:rsidRDefault="00000000">
            <w:r>
              <w:t>1. 前端：</w:t>
            </w:r>
            <w:proofErr w:type="spellStart"/>
            <w:r>
              <w:t>MapSurface</w:t>
            </w:r>
            <w:proofErr w:type="spellEnd"/>
            <w:r>
              <w:t xml:space="preserve"> 集成（300ms 防抖 + </w:t>
            </w:r>
            <w:proofErr w:type="spellStart"/>
            <w:r>
              <w:t>AbortController</w:t>
            </w:r>
            <w:proofErr w:type="spellEnd"/>
            <w:r>
              <w:t>）、双路线叠加渲染与对比面板、长按地图 emoji 反馈、七日通勤趋势面板与次日建议（PR #8/#11/#13）。</w:t>
            </w:r>
          </w:p>
          <w:p w14:paraId="61524B4B" w14:textId="77777777" w:rsidR="00FF4EF1" w:rsidRDefault="00000000">
            <w:r>
              <w:t>2. 后端：Mock 路线对比返回独立的 fastest/</w:t>
            </w:r>
            <w:proofErr w:type="spellStart"/>
            <w:r>
              <w:t>leastStressful</w:t>
            </w:r>
            <w:proofErr w:type="spellEnd"/>
            <w:r>
              <w:t xml:space="preserve"> ID；PostgreSQL 可空数值列 JDBC 映射修复；非有限坐标/无效 </w:t>
            </w:r>
            <w:proofErr w:type="spellStart"/>
            <w:r>
              <w:t>bbox</w:t>
            </w:r>
            <w:proofErr w:type="spellEnd"/>
            <w:r>
              <w:t>/无效时区返回 400 响应。</w:t>
            </w:r>
          </w:p>
          <w:p w14:paraId="2D1F600D" w14:textId="77777777" w:rsidR="00FF4EF1" w:rsidRDefault="00000000">
            <w:r>
              <w:t xml:space="preserve">3. CI/CD：新增 Frontend CI（TypeScript 编译 + </w:t>
            </w:r>
            <w:proofErr w:type="spellStart"/>
            <w:r>
              <w:t>Vitest</w:t>
            </w:r>
            <w:proofErr w:type="spellEnd"/>
            <w:r>
              <w:t>）和 Backend CI（Maven verify + JUnit）两条流水线（PR #9）。</w:t>
            </w:r>
          </w:p>
          <w:p w14:paraId="27B4AA77" w14:textId="77777777" w:rsidR="00FF4EF1" w:rsidRDefault="00000000">
            <w:r>
              <w:t>4. 测试：Playwright E2E 集成测试覆盖完整地图用户流程（PR #12）。</w:t>
            </w:r>
          </w:p>
          <w:p w14:paraId="58FC659B" w14:textId="77777777" w:rsidR="00FF4EF1" w:rsidRDefault="00000000">
            <w:r>
              <w:t>5. 文档：Swagger/</w:t>
            </w:r>
            <w:proofErr w:type="spellStart"/>
            <w:r>
              <w:t>OpenAPI</w:t>
            </w:r>
            <w:proofErr w:type="spellEnd"/>
            <w:r>
              <w:t xml:space="preserve"> 自动生成接口文档、README 快速启动指南。</w:t>
            </w:r>
          </w:p>
          <w:p w14:paraId="65D2C4FF" w14:textId="77777777" w:rsidR="00FF4EF1" w:rsidRDefault="00000000">
            <w:r>
              <w:t>6. 发布 v1.0.0 Release（PR #16/#18），合并到 main 分支。</w:t>
            </w:r>
          </w:p>
          <w:p w14:paraId="61DC54BC" w14:textId="77777777" w:rsidR="00FF4EF1" w:rsidRDefault="00FF4EF1"/>
          <w:p w14:paraId="5CAB91ED" w14:textId="77777777" w:rsidR="00FF4EF1" w:rsidRDefault="00FF4EF1"/>
          <w:p w14:paraId="3D0A24F0" w14:textId="77777777" w:rsidR="00FF4EF1" w:rsidRDefault="00FF4EF1"/>
          <w:p w14:paraId="4937DDFC" w14:textId="77777777" w:rsidR="00FF4EF1" w:rsidRDefault="00FF4EF1"/>
          <w:p w14:paraId="7F4BDB5E" w14:textId="77777777" w:rsidR="00FF4EF1" w:rsidRDefault="00FF4EF1"/>
          <w:p w14:paraId="1C2BA8A6" w14:textId="77777777" w:rsidR="00FF4EF1" w:rsidRDefault="00FF4EF1"/>
        </w:tc>
        <w:tc>
          <w:tcPr>
            <w:tcW w:w="2304" w:type="dxa"/>
          </w:tcPr>
          <w:p w14:paraId="51F1B9C0" w14:textId="77777777" w:rsidR="00FF4EF1" w:rsidRDefault="00000000">
            <w:pPr>
              <w:pStyle w:val="Tabletext"/>
            </w:pPr>
            <w:r>
              <w:rPr>
                <w:rFonts w:hint="eastAsia"/>
              </w:rPr>
              <w:t>全体</w:t>
            </w:r>
          </w:p>
        </w:tc>
      </w:tr>
      <w:tr w:rsidR="00FF4EF1" w14:paraId="71770F35" w14:textId="77777777">
        <w:tc>
          <w:tcPr>
            <w:tcW w:w="2304" w:type="dxa"/>
          </w:tcPr>
          <w:p w14:paraId="7CC7F92B" w14:textId="77777777" w:rsidR="00FF4EF1" w:rsidRDefault="00000000">
            <w:r>
              <w:lastRenderedPageBreak/>
              <w:t>2026-07-01</w:t>
            </w:r>
          </w:p>
        </w:tc>
        <w:tc>
          <w:tcPr>
            <w:tcW w:w="1152" w:type="dxa"/>
          </w:tcPr>
          <w:p w14:paraId="1EAED79E" w14:textId="77777777" w:rsidR="00FF4EF1" w:rsidRDefault="00000000">
            <w:r>
              <w:t>2.0</w:t>
            </w:r>
          </w:p>
        </w:tc>
        <w:tc>
          <w:tcPr>
            <w:tcW w:w="3744" w:type="dxa"/>
          </w:tcPr>
          <w:p w14:paraId="34927894" w14:textId="77777777" w:rsidR="00FF4EF1" w:rsidRDefault="00000000">
            <w:r>
              <w:t>v1.1.0 发布后的全面更新，涵盖校园版改造、跨平台支持和多轮 Bug 修复，主要变更：</w:t>
            </w:r>
          </w:p>
          <w:p w14:paraId="722897BC" w14:textId="77777777" w:rsidR="00FF4EF1" w:rsidRDefault="00000000">
            <w:r>
              <w:t>【校园版与页面流程】</w:t>
            </w:r>
          </w:p>
          <w:p w14:paraId="1A51FC90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欢迎页 + 三阶段页面流程（欢迎</w:t>
            </w:r>
            <w:r>
              <w:t>→</w:t>
            </w:r>
            <w:r>
              <w:t>路线预览</w:t>
            </w:r>
            <w:r>
              <w:t>→</w:t>
            </w:r>
            <w:r>
              <w:t>地图）（PR #23）。</w:t>
            </w:r>
          </w:p>
          <w:p w14:paraId="5652DE21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起终点双列表选择器（CAMPUS_POINTS 5 个校园地标）+ 动态 Mock 路线生成（正弦扰动算法，3 条路线变体）。</w:t>
            </w:r>
          </w:p>
          <w:p w14:paraId="44206C35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校园地图边界约束与固定端点标记（PR #26）。</w:t>
            </w:r>
          </w:p>
          <w:p w14:paraId="2AE40D63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校园 Demo 数据迁移与跨平台 CORS 配置（PR #25）。</w:t>
            </w:r>
          </w:p>
          <w:p w14:paraId="09E26A88" w14:textId="77777777" w:rsidR="00FF4EF1" w:rsidRDefault="00000000">
            <w:r>
              <w:t>【跨平台】</w:t>
            </w:r>
          </w:p>
          <w:p w14:paraId="4E1D9588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Capacitor 8 Android 集成 + Windows PWA 支持（PR #24）。</w:t>
            </w:r>
          </w:p>
          <w:p w14:paraId="5FFE701A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Android Release 签名构建 + 版本号检查 + 模拟器 E2E 冒烟（PR #32/#39/#40/#43）。</w:t>
            </w:r>
          </w:p>
          <w:p w14:paraId="3F1F6C4A" w14:textId="77777777" w:rsidR="00FF4EF1" w:rsidRDefault="00000000">
            <w:r>
              <w:t>【后端改进】</w:t>
            </w:r>
          </w:p>
          <w:p w14:paraId="338A1A5E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</w:t>
            </w:r>
            <w:proofErr w:type="spellStart"/>
            <w:r>
              <w:t>MockRouteProvider</w:t>
            </w:r>
            <w:proofErr w:type="spellEnd"/>
            <w:r>
              <w:t xml:space="preserve"> 曲线路径生成（正弦波 + 抛物线包络，16 个路径点）+ Provider 日志增强（PR #49）。</w:t>
            </w:r>
          </w:p>
          <w:p w14:paraId="54224690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生产环境 HTTPS 部署指南与安全配置文档（PR #42）。</w:t>
            </w:r>
          </w:p>
          <w:p w14:paraId="41F9E7EA" w14:textId="77777777" w:rsidR="00FF4EF1" w:rsidRDefault="00000000">
            <w:r>
              <w:t>【Bug 修复】</w:t>
            </w:r>
          </w:p>
          <w:p w14:paraId="2B42E18A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Android API "Unexpected token &lt;" 非 JSON 响应处理 + CI 注入 VITE_API_BASE_URL（PR #48）。</w:t>
            </w:r>
          </w:p>
          <w:p w14:paraId="3FD32354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离线热力图 fallback + WAYPOINTS 校园点位多用例测试适配（PR #51）。</w:t>
            </w:r>
          </w:p>
          <w:p w14:paraId="21FF3033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APK 加载卡住修复 </w:t>
            </w:r>
            <w:r>
              <w:t>—</w:t>
            </w:r>
            <w:r>
              <w:t xml:space="preserve"> 移除不可达默认 API URL + fetch 超时（PR #52）。</w:t>
            </w:r>
          </w:p>
          <w:p w14:paraId="55E8D078" w14:textId="77777777" w:rsidR="00FF4EF1" w:rsidRDefault="00000000">
            <w:r>
              <w:t xml:space="preserve">  </w:t>
            </w:r>
            <w:r>
              <w:t>•</w:t>
            </w:r>
            <w:r>
              <w:t xml:space="preserve"> 后端未配置时快速报错（PR #53）。</w:t>
            </w:r>
          </w:p>
          <w:p w14:paraId="5F92716B" w14:textId="77777777" w:rsidR="00FF4EF1" w:rsidRDefault="00000000">
            <w:r>
              <w:t>【CI/CD】新增 Full-stack E2E、Android Build、Android APK Verification、E2E CI 共 4 条流水线，总计 6 条。Action 版本升级、lint 错误吞并修复（PR #41）。</w:t>
            </w:r>
          </w:p>
          <w:p w14:paraId="1016104F" w14:textId="77777777" w:rsidR="00FF4EF1" w:rsidRDefault="00000000">
            <w:r>
              <w:t>【发布】v1.1.0 Release（PR #44），共合并 28 个 PR（#23~#51）。</w:t>
            </w:r>
          </w:p>
        </w:tc>
        <w:tc>
          <w:tcPr>
            <w:tcW w:w="2304" w:type="dxa"/>
          </w:tcPr>
          <w:p w14:paraId="397C5288" w14:textId="77777777" w:rsidR="00FF4EF1" w:rsidRDefault="00000000">
            <w:pPr>
              <w:pStyle w:val="Tabletext"/>
            </w:pPr>
            <w:r>
              <w:rPr>
                <w:rFonts w:hint="eastAsia"/>
              </w:rPr>
              <w:t>全体</w:t>
            </w:r>
          </w:p>
        </w:tc>
      </w:tr>
    </w:tbl>
    <w:p w14:paraId="7F8F625B" w14:textId="77777777" w:rsidR="00FF4EF1" w:rsidRDefault="00FF4EF1"/>
    <w:p w14:paraId="3ABD31DF" w14:textId="77777777" w:rsidR="00FF4EF1" w:rsidRDefault="00000000">
      <w:pPr>
        <w:pStyle w:val="ab"/>
      </w:pPr>
      <w:r>
        <w:br w:type="page"/>
      </w:r>
      <w:r>
        <w:rPr>
          <w:rFonts w:hint="eastAsia"/>
        </w:rPr>
        <w:lastRenderedPageBreak/>
        <w:t>目录</w:t>
      </w:r>
    </w:p>
    <w:p w14:paraId="072F18BF" w14:textId="77777777" w:rsidR="00FF4EF1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rPr>
          <w:rFonts w:ascii="Times New Roman"/>
          <w:b/>
        </w:rPr>
        <w:fldChar w:fldCharType="begin"/>
      </w:r>
      <w:r>
        <w:rPr>
          <w:rFonts w:ascii="Times New Roman"/>
          <w:b/>
        </w:rPr>
        <w:instrText xml:space="preserve"> TOC \o "1-3" </w:instrText>
      </w:r>
      <w:r>
        <w:rPr>
          <w:rFonts w:ascii="Times New Roman"/>
          <w:b/>
        </w:rPr>
        <w:fldChar w:fldCharType="separate"/>
      </w:r>
      <w:r>
        <w:t>1.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_Toc76678166 \h </w:instrText>
      </w:r>
      <w:r>
        <w:fldChar w:fldCharType="separate"/>
      </w:r>
      <w:r>
        <w:t>4</w:t>
      </w:r>
      <w:r>
        <w:fldChar w:fldCharType="end"/>
      </w:r>
    </w:p>
    <w:p w14:paraId="34D51DF8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_Toc76678167 \h </w:instrText>
      </w:r>
      <w:r>
        <w:fldChar w:fldCharType="separate"/>
      </w:r>
      <w:r>
        <w:t>4</w:t>
      </w:r>
      <w:r>
        <w:fldChar w:fldCharType="end"/>
      </w:r>
    </w:p>
    <w:p w14:paraId="6EEB90FA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_Toc76678168 \h </w:instrText>
      </w:r>
      <w:r>
        <w:fldChar w:fldCharType="separate"/>
      </w:r>
      <w:r>
        <w:t>4</w:t>
      </w:r>
      <w:r>
        <w:fldChar w:fldCharType="end"/>
      </w:r>
    </w:p>
    <w:p w14:paraId="5E25B783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定义、首字母缩写词和缩略语</w:t>
      </w:r>
      <w:r>
        <w:tab/>
      </w:r>
      <w:r>
        <w:fldChar w:fldCharType="begin"/>
      </w:r>
      <w:r>
        <w:instrText xml:space="preserve"> PAGEREF _Toc76678169 \h </w:instrText>
      </w:r>
      <w:r>
        <w:fldChar w:fldCharType="separate"/>
      </w:r>
      <w:r>
        <w:t>4</w:t>
      </w:r>
      <w:r>
        <w:fldChar w:fldCharType="end"/>
      </w:r>
    </w:p>
    <w:p w14:paraId="67FDFD9F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1.4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_Toc76678170 \h </w:instrText>
      </w:r>
      <w:r>
        <w:fldChar w:fldCharType="separate"/>
      </w:r>
      <w:r>
        <w:t>4</w:t>
      </w:r>
      <w:r>
        <w:fldChar w:fldCharType="end"/>
      </w:r>
    </w:p>
    <w:p w14:paraId="15F79F38" w14:textId="77777777" w:rsidR="00FF4EF1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_Toc76678171 \h </w:instrText>
      </w:r>
      <w:r>
        <w:fldChar w:fldCharType="separate"/>
      </w:r>
      <w:r>
        <w:t>4</w:t>
      </w:r>
      <w:r>
        <w:fldChar w:fldCharType="end"/>
      </w:r>
    </w:p>
    <w:p w14:paraId="57A3F4BE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项目的目的、规模和目标</w:t>
      </w:r>
      <w:r>
        <w:tab/>
      </w:r>
      <w:r>
        <w:fldChar w:fldCharType="begin"/>
      </w:r>
      <w:r>
        <w:instrText xml:space="preserve"> PAGEREF _Toc76678172 \h </w:instrText>
      </w:r>
      <w:r>
        <w:fldChar w:fldCharType="separate"/>
      </w:r>
      <w:r>
        <w:t>4</w:t>
      </w:r>
      <w:r>
        <w:fldChar w:fldCharType="end"/>
      </w:r>
    </w:p>
    <w:p w14:paraId="47F10F37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假设与约束</w:t>
      </w:r>
      <w:r>
        <w:tab/>
      </w:r>
      <w:r>
        <w:fldChar w:fldCharType="begin"/>
      </w:r>
      <w:r>
        <w:instrText xml:space="preserve"> PAGEREF _Toc76678173 \h </w:instrText>
      </w:r>
      <w:r>
        <w:fldChar w:fldCharType="separate"/>
      </w:r>
      <w:r>
        <w:t>4</w:t>
      </w:r>
      <w:r>
        <w:fldChar w:fldCharType="end"/>
      </w:r>
    </w:p>
    <w:p w14:paraId="05E183EE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项目的可交付成果</w:t>
      </w:r>
      <w:r>
        <w:tab/>
      </w:r>
      <w:r>
        <w:fldChar w:fldCharType="begin"/>
      </w:r>
      <w:r>
        <w:instrText xml:space="preserve"> PAGEREF _Toc76678174 \h </w:instrText>
      </w:r>
      <w:r>
        <w:fldChar w:fldCharType="separate"/>
      </w:r>
      <w:r>
        <w:t>4</w:t>
      </w:r>
      <w:r>
        <w:fldChar w:fldCharType="end"/>
      </w:r>
    </w:p>
    <w:p w14:paraId="378EF7DC" w14:textId="77777777" w:rsidR="00FF4EF1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3.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项目组织</w:t>
      </w:r>
      <w:r>
        <w:tab/>
      </w:r>
      <w:r>
        <w:fldChar w:fldCharType="begin"/>
      </w:r>
      <w:r>
        <w:instrText xml:space="preserve"> PAGEREF _Toc76678175 \h </w:instrText>
      </w:r>
      <w:r>
        <w:fldChar w:fldCharType="separate"/>
      </w:r>
      <w:r>
        <w:t>4</w:t>
      </w:r>
      <w:r>
        <w:fldChar w:fldCharType="end"/>
      </w:r>
    </w:p>
    <w:p w14:paraId="02C787D2" w14:textId="77777777" w:rsidR="00FF4EF1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项目计划</w:t>
      </w:r>
      <w:r>
        <w:tab/>
      </w:r>
      <w:r>
        <w:fldChar w:fldCharType="begin"/>
      </w:r>
      <w:r>
        <w:instrText xml:space="preserve"> PAGEREF _Toc76678176 \h </w:instrText>
      </w:r>
      <w:r>
        <w:fldChar w:fldCharType="separate"/>
      </w:r>
      <w:r>
        <w:t>4</w:t>
      </w:r>
      <w:r>
        <w:fldChar w:fldCharType="end"/>
      </w:r>
    </w:p>
    <w:p w14:paraId="3BB22F0C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_Toc76678177 \h </w:instrText>
      </w:r>
      <w:r>
        <w:fldChar w:fldCharType="separate"/>
      </w:r>
      <w:r>
        <w:t>4</w:t>
      </w:r>
      <w:r>
        <w:fldChar w:fldCharType="end"/>
      </w:r>
    </w:p>
    <w:p w14:paraId="3DC3BC33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方法和工具</w:t>
      </w:r>
      <w:r>
        <w:tab/>
      </w:r>
      <w:r>
        <w:fldChar w:fldCharType="begin"/>
      </w:r>
      <w:r>
        <w:instrText xml:space="preserve"> PAGEREF _Toc76678178 \h </w:instrText>
      </w:r>
      <w:r>
        <w:fldChar w:fldCharType="separate"/>
      </w:r>
      <w:r>
        <w:t>5</w:t>
      </w:r>
      <w:r>
        <w:fldChar w:fldCharType="end"/>
      </w:r>
    </w:p>
    <w:p w14:paraId="1917BD08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开发计划</w:t>
      </w:r>
      <w:r>
        <w:tab/>
      </w:r>
      <w:r>
        <w:fldChar w:fldCharType="begin"/>
      </w:r>
      <w:r>
        <w:instrText xml:space="preserve"> PAGEREF _Toc76678179 \h </w:instrText>
      </w:r>
      <w:r>
        <w:fldChar w:fldCharType="separate"/>
      </w:r>
      <w:r>
        <w:t>5</w:t>
      </w:r>
      <w:r>
        <w:fldChar w:fldCharType="end"/>
      </w:r>
    </w:p>
    <w:p w14:paraId="3EBBA0D7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4.4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质量保证计划</w:t>
      </w:r>
      <w:r>
        <w:tab/>
      </w:r>
      <w:r>
        <w:fldChar w:fldCharType="begin"/>
      </w:r>
      <w:r>
        <w:instrText xml:space="preserve"> PAGEREF _Toc76678180 \h </w:instrText>
      </w:r>
      <w:r>
        <w:fldChar w:fldCharType="separate"/>
      </w:r>
      <w:r>
        <w:t>5</w:t>
      </w:r>
      <w:r>
        <w:fldChar w:fldCharType="end"/>
      </w:r>
    </w:p>
    <w:p w14:paraId="3F163624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4.5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项目沟通计划</w:t>
      </w:r>
      <w:r>
        <w:tab/>
      </w:r>
      <w:r>
        <w:fldChar w:fldCharType="begin"/>
      </w:r>
      <w:r>
        <w:instrText xml:space="preserve"> PAGEREF _Toc76678181 \h </w:instrText>
      </w:r>
      <w:r>
        <w:fldChar w:fldCharType="separate"/>
      </w:r>
      <w:r>
        <w:t>5</w:t>
      </w:r>
      <w:r>
        <w:fldChar w:fldCharType="end"/>
      </w:r>
    </w:p>
    <w:p w14:paraId="5227DB58" w14:textId="77777777" w:rsidR="00FF4EF1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4.6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培训计划</w:t>
      </w:r>
      <w:r>
        <w:tab/>
      </w:r>
      <w:r>
        <w:fldChar w:fldCharType="begin"/>
      </w:r>
      <w:r>
        <w:instrText xml:space="preserve"> PAGEREF _Toc76678182 \h </w:instrText>
      </w:r>
      <w:r>
        <w:fldChar w:fldCharType="separate"/>
      </w:r>
      <w:r>
        <w:t>5</w:t>
      </w:r>
      <w:r>
        <w:fldChar w:fldCharType="end"/>
      </w:r>
    </w:p>
    <w:p w14:paraId="5E1697C2" w14:textId="77777777" w:rsidR="00FF4EF1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5.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附录</w:t>
      </w:r>
      <w:r>
        <w:tab/>
      </w:r>
      <w:r>
        <w:fldChar w:fldCharType="begin"/>
      </w:r>
      <w:r>
        <w:instrText xml:space="preserve"> PAGEREF _Toc76678183 \h </w:instrText>
      </w:r>
      <w:r>
        <w:fldChar w:fldCharType="separate"/>
      </w:r>
      <w:r>
        <w:t>5</w:t>
      </w:r>
      <w:r>
        <w:fldChar w:fldCharType="end"/>
      </w:r>
    </w:p>
    <w:p w14:paraId="23C8D0AF" w14:textId="77777777" w:rsidR="00FF4EF1" w:rsidRDefault="00000000">
      <w:pPr>
        <w:pStyle w:val="ab"/>
      </w:pPr>
      <w:r>
        <w:rPr>
          <w:rFonts w:ascii="Times New Roman"/>
          <w:b w:val="0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软件项目计划</w:t>
      </w:r>
      <w:r>
        <w:rPr>
          <w:rFonts w:ascii="Arial" w:hAnsi="Arial"/>
        </w:rPr>
        <w:fldChar w:fldCharType="end"/>
      </w:r>
    </w:p>
    <w:p w14:paraId="69FA8FEE" w14:textId="77777777" w:rsidR="00FF4EF1" w:rsidRDefault="00FF4EF1"/>
    <w:p w14:paraId="4C708CCE" w14:textId="77777777" w:rsidR="00FF4EF1" w:rsidRDefault="00000000">
      <w:pPr>
        <w:pStyle w:val="1"/>
      </w:pPr>
      <w:bookmarkStart w:id="0" w:name="_Toc76678166"/>
      <w:r>
        <w:rPr>
          <w:rFonts w:hint="eastAsia"/>
        </w:rPr>
        <w:t>简介</w:t>
      </w:r>
      <w:bookmarkEnd w:id="0"/>
    </w:p>
    <w:p w14:paraId="14D69188" w14:textId="77777777" w:rsidR="00FF4EF1" w:rsidRDefault="00000000">
      <w:pPr>
        <w:pStyle w:val="2"/>
      </w:pPr>
      <w:bookmarkStart w:id="1" w:name="_Toc76678167"/>
      <w:r>
        <w:rPr>
          <w:rFonts w:hint="eastAsia"/>
        </w:rPr>
        <w:t>目的</w:t>
      </w:r>
      <w:bookmarkEnd w:id="1"/>
    </w:p>
    <w:p w14:paraId="503E8B81" w14:textId="77777777" w:rsidR="009857BE" w:rsidRDefault="009857BE" w:rsidP="009857BE">
      <w:pPr>
        <w:autoSpaceDE w:val="0"/>
        <w:autoSpaceDN w:val="0"/>
        <w:adjustRightInd w:val="0"/>
        <w:spacing w:line="240" w:lineRule="auto"/>
        <w:rPr>
          <w:rFonts w:ascii="寰蒋闆呴粦" w:eastAsia="寰蒋闆呴粦" w:cs="寰蒋闆呴粦"/>
          <w:snapToGrid/>
          <w:color w:val="000000"/>
          <w:sz w:val="22"/>
          <w:szCs w:val="22"/>
        </w:rPr>
      </w:pPr>
      <w:bookmarkStart w:id="2" w:name="_Toc76678168"/>
      <w:r w:rsidRPr="009857BE">
        <w:rPr>
          <w:rFonts w:hAnsi="宋体" w:cs="寰蒋闆呴粦" w:hint="eastAsia"/>
          <w:snapToGrid/>
          <w:color w:val="000000"/>
          <w:sz w:val="22"/>
          <w:szCs w:val="22"/>
        </w:rPr>
        <w:t>帮助用户在选择通勤路线时，不仅考虑</w:t>
      </w:r>
      <w:r w:rsidRPr="009857BE">
        <w:rPr>
          <w:rFonts w:hAnsi="宋体" w:cs="寰蒋闆呴粦"/>
          <w:snapToGrid/>
          <w:color w:val="000000"/>
          <w:sz w:val="22"/>
          <w:szCs w:val="22"/>
        </w:rPr>
        <w:t>"</w:t>
      </w:r>
      <w:r w:rsidRPr="009857BE">
        <w:rPr>
          <w:rFonts w:hAnsi="宋体" w:cs="寰蒋闆呴粦" w:hint="eastAsia"/>
          <w:snapToGrid/>
          <w:color w:val="000000"/>
          <w:sz w:val="22"/>
          <w:szCs w:val="22"/>
        </w:rPr>
        <w:t>最快</w:t>
      </w:r>
      <w:r w:rsidRPr="009857BE">
        <w:rPr>
          <w:rFonts w:hAnsi="宋体" w:cs="寰蒋闆呴粦"/>
          <w:snapToGrid/>
          <w:color w:val="000000"/>
          <w:sz w:val="22"/>
          <w:szCs w:val="22"/>
        </w:rPr>
        <w:t>"</w:t>
      </w:r>
      <w:r w:rsidRPr="009857BE">
        <w:rPr>
          <w:rFonts w:hAnsi="宋体" w:cs="寰蒋闆呴粦" w:hint="eastAsia"/>
          <w:snapToGrid/>
          <w:color w:val="000000"/>
          <w:sz w:val="22"/>
          <w:szCs w:val="22"/>
        </w:rPr>
        <w:t>，还能考虑</w:t>
      </w:r>
      <w:r w:rsidRPr="009857BE">
        <w:rPr>
          <w:rFonts w:hAnsi="宋体" w:cs="寰蒋闆呴粦"/>
          <w:snapToGrid/>
          <w:color w:val="000000"/>
          <w:sz w:val="22"/>
          <w:szCs w:val="22"/>
        </w:rPr>
        <w:t>"</w:t>
      </w:r>
      <w:r w:rsidRPr="009857BE">
        <w:rPr>
          <w:rFonts w:hAnsi="宋体" w:cs="寰蒋闆呴粦" w:hint="eastAsia"/>
          <w:snapToGrid/>
          <w:color w:val="000000"/>
          <w:sz w:val="22"/>
          <w:szCs w:val="22"/>
        </w:rPr>
        <w:t>最不心累</w:t>
      </w:r>
      <w:r w:rsidRPr="009857BE">
        <w:rPr>
          <w:rFonts w:hAnsi="宋体" w:cs="寰蒋闆呴粦"/>
          <w:snapToGrid/>
          <w:color w:val="000000"/>
          <w:sz w:val="22"/>
          <w:szCs w:val="22"/>
        </w:rPr>
        <w:t>"</w:t>
      </w:r>
      <w:r w:rsidRPr="009857BE">
        <w:rPr>
          <w:rFonts w:hAnsi="宋体" w:cs="寰蒋闆呴粦" w:hint="eastAsia"/>
          <w:snapToGrid/>
          <w:color w:val="000000"/>
          <w:sz w:val="22"/>
          <w:szCs w:val="22"/>
        </w:rPr>
        <w:t>。系统通过聚合用户对噪音、拥挤、暴晒、异味等通勤体验的反馈，生成情绪热力图，并对候选路线重新计算</w:t>
      </w:r>
      <w:r w:rsidRPr="009857BE">
        <w:rPr>
          <w:rFonts w:hAnsi="宋体" w:cs="寰蒋闆呴粦"/>
          <w:snapToGrid/>
          <w:color w:val="000000"/>
          <w:sz w:val="22"/>
          <w:szCs w:val="22"/>
        </w:rPr>
        <w:t>"</w:t>
      </w:r>
      <w:r w:rsidRPr="009857BE">
        <w:rPr>
          <w:rFonts w:hAnsi="宋体" w:cs="寰蒋闆呴粦" w:hint="eastAsia"/>
          <w:snapToGrid/>
          <w:color w:val="000000"/>
          <w:sz w:val="22"/>
          <w:szCs w:val="22"/>
        </w:rPr>
        <w:t>心累指数</w:t>
      </w:r>
      <w:r>
        <w:rPr>
          <w:rFonts w:ascii="寰蒋闆呴粦" w:eastAsia="寰蒋闆呴粦" w:cs="寰蒋闆呴粦"/>
          <w:snapToGrid/>
          <w:color w:val="000000"/>
          <w:sz w:val="22"/>
          <w:szCs w:val="22"/>
        </w:rPr>
        <w:t>"</w:t>
      </w:r>
      <w:r>
        <w:rPr>
          <w:rFonts w:ascii="寰蒋闆呴粦" w:eastAsia="寰蒋闆呴粦" w:cs="寰蒋闆呴粦" w:hint="eastAsia"/>
          <w:snapToGrid/>
          <w:color w:val="000000"/>
          <w:sz w:val="22"/>
          <w:szCs w:val="22"/>
        </w:rPr>
        <w:t>。</w:t>
      </w:r>
    </w:p>
    <w:p w14:paraId="5498A24C" w14:textId="77777777" w:rsidR="00FF4EF1" w:rsidRDefault="00000000">
      <w:pPr>
        <w:pStyle w:val="2"/>
      </w:pPr>
      <w:r>
        <w:rPr>
          <w:rFonts w:hint="eastAsia"/>
        </w:rPr>
        <w:t>范围</w:t>
      </w:r>
      <w:bookmarkEnd w:id="2"/>
    </w:p>
    <w:p w14:paraId="7E972276" w14:textId="77777777" w:rsidR="00FF4EF1" w:rsidRDefault="00000000">
      <w:pPr>
        <w:pStyle w:val="InfoBlue"/>
        <w:ind w:left="0"/>
        <w:rPr>
          <w:color w:val="auto"/>
        </w:rPr>
      </w:pPr>
      <w:r>
        <w:rPr>
          <w:color w:val="auto"/>
        </w:rPr>
        <w:t>本计划覆盖"</w:t>
      </w:r>
      <w:r>
        <w:rPr>
          <w:rFonts w:hint="eastAsia"/>
          <w:color w:val="auto"/>
        </w:rPr>
        <w:t>校园</w:t>
      </w:r>
      <w:r>
        <w:rPr>
          <w:color w:val="auto"/>
        </w:rPr>
        <w:t>通勤情绪地图"系统的全部开发工作，包括前端 React Web 应用、Android 移动应用、Spring Boot 后端 API、</w:t>
      </w:r>
      <w:proofErr w:type="spellStart"/>
      <w:r>
        <w:rPr>
          <w:color w:val="auto"/>
        </w:rPr>
        <w:t>PostGIS</w:t>
      </w:r>
      <w:proofErr w:type="spellEnd"/>
      <w:r>
        <w:rPr>
          <w:color w:val="auto"/>
        </w:rPr>
        <w:t xml:space="preserve"> 空间数据库、CI/CD 流水线以及跨平台</w:t>
      </w:r>
    </w:p>
    <w:p w14:paraId="0711F571" w14:textId="77777777" w:rsidR="00FF4EF1" w:rsidRDefault="00000000">
      <w:pPr>
        <w:pStyle w:val="2"/>
      </w:pPr>
      <w:bookmarkStart w:id="3" w:name="_Toc76678169"/>
      <w:r>
        <w:rPr>
          <w:rFonts w:hint="eastAsia"/>
        </w:rPr>
        <w:t>定义、首字母缩写词和缩略语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6416"/>
      </w:tblGrid>
      <w:tr w:rsidR="00FF4EF1" w14:paraId="709FCDB7" w14:textId="77777777">
        <w:tc>
          <w:tcPr>
            <w:tcW w:w="0" w:type="auto"/>
          </w:tcPr>
          <w:p w14:paraId="5701AB2B" w14:textId="77777777" w:rsidR="00FF4EF1" w:rsidRDefault="00000000">
            <w:r>
              <w:rPr>
                <w:b/>
              </w:rPr>
              <w:t>术语</w:t>
            </w:r>
          </w:p>
        </w:tc>
        <w:tc>
          <w:tcPr>
            <w:tcW w:w="0" w:type="auto"/>
          </w:tcPr>
          <w:p w14:paraId="76107685" w14:textId="77777777" w:rsidR="00FF4EF1" w:rsidRDefault="00000000">
            <w:r>
              <w:rPr>
                <w:b/>
              </w:rPr>
              <w:t>定义</w:t>
            </w:r>
          </w:p>
        </w:tc>
      </w:tr>
      <w:tr w:rsidR="00FF4EF1" w14:paraId="51C16F34" w14:textId="77777777">
        <w:tc>
          <w:tcPr>
            <w:tcW w:w="0" w:type="auto"/>
          </w:tcPr>
          <w:p w14:paraId="3DA3D9FF" w14:textId="77777777" w:rsidR="00FF4EF1" w:rsidRDefault="00000000">
            <w:proofErr w:type="spellStart"/>
            <w:r>
              <w:t>AMap</w:t>
            </w:r>
            <w:proofErr w:type="spellEnd"/>
            <w:r>
              <w:t xml:space="preserve"> / 高德</w:t>
            </w:r>
          </w:p>
        </w:tc>
        <w:tc>
          <w:tcPr>
            <w:tcW w:w="0" w:type="auto"/>
          </w:tcPr>
          <w:p w14:paraId="51EED07F" w14:textId="77777777" w:rsidR="00FF4EF1" w:rsidRDefault="00000000">
            <w:r>
              <w:t>高德地图 JS API 2.0 和 Web Service API，提供地图渲染和路线规划</w:t>
            </w:r>
          </w:p>
        </w:tc>
      </w:tr>
      <w:tr w:rsidR="00FF4EF1" w14:paraId="3F062DFB" w14:textId="77777777">
        <w:tc>
          <w:tcPr>
            <w:tcW w:w="0" w:type="auto"/>
          </w:tcPr>
          <w:p w14:paraId="04D3FA48" w14:textId="77777777" w:rsidR="00FF4EF1" w:rsidRDefault="00000000">
            <w:proofErr w:type="spellStart"/>
            <w:r>
              <w:t>PostGIS</w:t>
            </w:r>
            <w:proofErr w:type="spellEnd"/>
          </w:p>
        </w:tc>
        <w:tc>
          <w:tcPr>
            <w:tcW w:w="0" w:type="auto"/>
          </w:tcPr>
          <w:p w14:paraId="53354E35" w14:textId="77777777" w:rsidR="00FF4EF1" w:rsidRDefault="00000000">
            <w:r>
              <w:t>PostgreSQL 的空间扩展，用于存储和查询地理空间数据</w:t>
            </w:r>
          </w:p>
        </w:tc>
      </w:tr>
      <w:tr w:rsidR="00FF4EF1" w14:paraId="79348404" w14:textId="77777777">
        <w:tc>
          <w:tcPr>
            <w:tcW w:w="0" w:type="auto"/>
          </w:tcPr>
          <w:p w14:paraId="6B1ED125" w14:textId="77777777" w:rsidR="00FF4EF1" w:rsidRDefault="00000000">
            <w:r>
              <w:t>Haversine</w:t>
            </w:r>
          </w:p>
        </w:tc>
        <w:tc>
          <w:tcPr>
            <w:tcW w:w="0" w:type="auto"/>
          </w:tcPr>
          <w:p w14:paraId="184A65EA" w14:textId="77777777" w:rsidR="00FF4EF1" w:rsidRDefault="00000000">
            <w:r>
              <w:t>用于计算两个经纬度点之间球面距离的公式</w:t>
            </w:r>
          </w:p>
        </w:tc>
      </w:tr>
      <w:tr w:rsidR="00FF4EF1" w14:paraId="55052E6F" w14:textId="77777777">
        <w:tc>
          <w:tcPr>
            <w:tcW w:w="0" w:type="auto"/>
          </w:tcPr>
          <w:p w14:paraId="6EB98EA1" w14:textId="77777777" w:rsidR="00FF4EF1" w:rsidRDefault="00000000">
            <w:r>
              <w:t>CI/CD</w:t>
            </w:r>
          </w:p>
        </w:tc>
        <w:tc>
          <w:tcPr>
            <w:tcW w:w="0" w:type="auto"/>
          </w:tcPr>
          <w:p w14:paraId="5FA19605" w14:textId="77777777" w:rsidR="00FF4EF1" w:rsidRDefault="00000000">
            <w:r>
              <w:t>持续集成/持续交付，本项目使用 GitHub Actions</w:t>
            </w:r>
          </w:p>
        </w:tc>
      </w:tr>
      <w:tr w:rsidR="00FF4EF1" w14:paraId="43D92F86" w14:textId="77777777">
        <w:tc>
          <w:tcPr>
            <w:tcW w:w="0" w:type="auto"/>
          </w:tcPr>
          <w:p w14:paraId="42D33263" w14:textId="77777777" w:rsidR="00FF4EF1" w:rsidRDefault="00000000">
            <w:r>
              <w:t>PWA</w:t>
            </w:r>
          </w:p>
        </w:tc>
        <w:tc>
          <w:tcPr>
            <w:tcW w:w="0" w:type="auto"/>
          </w:tcPr>
          <w:p w14:paraId="3B40E68B" w14:textId="77777777" w:rsidR="00FF4EF1" w:rsidRDefault="00000000">
            <w:r>
              <w:t>Progressive Web App，渐进式 Web 应用</w:t>
            </w:r>
          </w:p>
        </w:tc>
      </w:tr>
      <w:tr w:rsidR="00FF4EF1" w14:paraId="6F7706C1" w14:textId="77777777">
        <w:tc>
          <w:tcPr>
            <w:tcW w:w="0" w:type="auto"/>
          </w:tcPr>
          <w:p w14:paraId="7E00F706" w14:textId="77777777" w:rsidR="00FF4EF1" w:rsidRDefault="00000000">
            <w:r>
              <w:t>Capacitor</w:t>
            </w:r>
          </w:p>
        </w:tc>
        <w:tc>
          <w:tcPr>
            <w:tcW w:w="0" w:type="auto"/>
          </w:tcPr>
          <w:p w14:paraId="0611AF19" w14:textId="77777777" w:rsidR="00FF4EF1" w:rsidRDefault="00000000">
            <w:r>
              <w:t>Ionic 的跨平台原生运行时，用于将 Web 应用打包为 Android APK</w:t>
            </w:r>
          </w:p>
        </w:tc>
      </w:tr>
      <w:tr w:rsidR="00FF4EF1" w14:paraId="7D7FD260" w14:textId="77777777">
        <w:tc>
          <w:tcPr>
            <w:tcW w:w="0" w:type="auto"/>
          </w:tcPr>
          <w:p w14:paraId="444B0E8D" w14:textId="77777777" w:rsidR="00FF4EF1" w:rsidRDefault="00000000">
            <w:r>
              <w:t>Mock</w:t>
            </w:r>
          </w:p>
        </w:tc>
        <w:tc>
          <w:tcPr>
            <w:tcW w:w="0" w:type="auto"/>
          </w:tcPr>
          <w:p w14:paraId="0E7A1B8E" w14:textId="77777777" w:rsidR="00FF4EF1" w:rsidRDefault="00000000">
            <w:r>
              <w:t>模拟数据，在无高德 Key 或无数据库时用于演示和测试</w:t>
            </w:r>
          </w:p>
        </w:tc>
      </w:tr>
      <w:tr w:rsidR="00FF4EF1" w14:paraId="58D2544A" w14:textId="77777777">
        <w:tc>
          <w:tcPr>
            <w:tcW w:w="0" w:type="auto"/>
          </w:tcPr>
          <w:p w14:paraId="2BB6AB21" w14:textId="77777777" w:rsidR="00FF4EF1" w:rsidRDefault="00000000">
            <w:r>
              <w:t>PR</w:t>
            </w:r>
          </w:p>
        </w:tc>
        <w:tc>
          <w:tcPr>
            <w:tcW w:w="0" w:type="auto"/>
          </w:tcPr>
          <w:p w14:paraId="19CFED61" w14:textId="77777777" w:rsidR="00FF4EF1" w:rsidRDefault="00000000">
            <w:r>
              <w:t>Pull Request，代码合并请求，需至少一人评审</w:t>
            </w:r>
          </w:p>
        </w:tc>
      </w:tr>
      <w:tr w:rsidR="00FF4EF1" w14:paraId="606AEC52" w14:textId="77777777">
        <w:tc>
          <w:tcPr>
            <w:tcW w:w="0" w:type="auto"/>
          </w:tcPr>
          <w:p w14:paraId="17F8819D" w14:textId="77777777" w:rsidR="00FF4EF1" w:rsidRDefault="00000000">
            <w:proofErr w:type="spellStart"/>
            <w:r>
              <w:t>GeoPoint</w:t>
            </w:r>
            <w:proofErr w:type="spellEnd"/>
          </w:p>
        </w:tc>
        <w:tc>
          <w:tcPr>
            <w:tcW w:w="0" w:type="auto"/>
          </w:tcPr>
          <w:p w14:paraId="339118A3" w14:textId="77777777" w:rsidR="00FF4EF1" w:rsidRDefault="00000000">
            <w:r>
              <w:t>地理坐标点，包含经度(longitude)和纬度(latitude)</w:t>
            </w:r>
          </w:p>
        </w:tc>
      </w:tr>
      <w:tr w:rsidR="00FF4EF1" w14:paraId="778AD42E" w14:textId="77777777">
        <w:tc>
          <w:tcPr>
            <w:tcW w:w="0" w:type="auto"/>
          </w:tcPr>
          <w:p w14:paraId="00F8EE18" w14:textId="77777777" w:rsidR="00FF4EF1" w:rsidRDefault="00000000">
            <w:r>
              <w:t>E2E</w:t>
            </w:r>
          </w:p>
        </w:tc>
        <w:tc>
          <w:tcPr>
            <w:tcW w:w="0" w:type="auto"/>
          </w:tcPr>
          <w:p w14:paraId="68D2BC33" w14:textId="77777777" w:rsidR="00FF4EF1" w:rsidRDefault="00000000">
            <w:r>
              <w:t>End-to-End，端到端测试</w:t>
            </w:r>
          </w:p>
        </w:tc>
      </w:tr>
    </w:tbl>
    <w:p w14:paraId="23FAE458" w14:textId="77777777" w:rsidR="00FF4EF1" w:rsidRDefault="00FF4EF1"/>
    <w:p w14:paraId="6B16D2B7" w14:textId="77777777" w:rsidR="00FF4EF1" w:rsidRDefault="00000000">
      <w:pPr>
        <w:pStyle w:val="2"/>
      </w:pPr>
      <w:bookmarkStart w:id="4" w:name="_Toc76678170"/>
      <w:r>
        <w:rPr>
          <w:rFonts w:hint="eastAsia"/>
        </w:rPr>
        <w:t>参考资料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6"/>
        <w:gridCol w:w="4416"/>
      </w:tblGrid>
      <w:tr w:rsidR="00FF4EF1" w14:paraId="686DAA5F" w14:textId="77777777">
        <w:tc>
          <w:tcPr>
            <w:tcW w:w="0" w:type="auto"/>
          </w:tcPr>
          <w:p w14:paraId="659EB302" w14:textId="77777777" w:rsidR="00FF4EF1" w:rsidRDefault="00000000">
            <w:r>
              <w:rPr>
                <w:b/>
              </w:rPr>
              <w:t>文档</w:t>
            </w:r>
          </w:p>
        </w:tc>
        <w:tc>
          <w:tcPr>
            <w:tcW w:w="0" w:type="auto"/>
          </w:tcPr>
          <w:p w14:paraId="14464FBC" w14:textId="77777777" w:rsidR="00FF4EF1" w:rsidRDefault="00000000">
            <w:r>
              <w:rPr>
                <w:b/>
              </w:rPr>
              <w:t>说明</w:t>
            </w:r>
          </w:p>
        </w:tc>
      </w:tr>
      <w:tr w:rsidR="00FF4EF1" w14:paraId="4B147957" w14:textId="77777777">
        <w:tc>
          <w:tcPr>
            <w:tcW w:w="0" w:type="auto"/>
          </w:tcPr>
          <w:p w14:paraId="522DFEDD" w14:textId="77777777" w:rsidR="00FF4EF1" w:rsidRDefault="00000000">
            <w:r>
              <w:t>README.md</w:t>
            </w:r>
          </w:p>
        </w:tc>
        <w:tc>
          <w:tcPr>
            <w:tcW w:w="0" w:type="auto"/>
          </w:tcPr>
          <w:p w14:paraId="499743E5" w14:textId="77777777" w:rsidR="00FF4EF1" w:rsidRDefault="00000000">
            <w:r>
              <w:t>项目说明、技术栈、快速启动指南</w:t>
            </w:r>
          </w:p>
        </w:tc>
      </w:tr>
      <w:tr w:rsidR="00FF4EF1" w14:paraId="612DAE4F" w14:textId="77777777">
        <w:tc>
          <w:tcPr>
            <w:tcW w:w="0" w:type="auto"/>
          </w:tcPr>
          <w:p w14:paraId="6B7FCD94" w14:textId="77777777" w:rsidR="00FF4EF1" w:rsidRDefault="00000000">
            <w:r>
              <w:t>CHANGELOG.md</w:t>
            </w:r>
          </w:p>
        </w:tc>
        <w:tc>
          <w:tcPr>
            <w:tcW w:w="0" w:type="auto"/>
          </w:tcPr>
          <w:p w14:paraId="20FE91D7" w14:textId="77777777" w:rsidR="00FF4EF1" w:rsidRDefault="00000000">
            <w:r>
              <w:t>版本变更记录</w:t>
            </w:r>
          </w:p>
        </w:tc>
      </w:tr>
      <w:tr w:rsidR="00FF4EF1" w14:paraId="56877950" w14:textId="77777777">
        <w:tc>
          <w:tcPr>
            <w:tcW w:w="0" w:type="auto"/>
          </w:tcPr>
          <w:p w14:paraId="3084F84C" w14:textId="77777777" w:rsidR="00FF4EF1" w:rsidRDefault="00000000">
            <w:r>
              <w:t>docs/团队协作与接口约定.md</w:t>
            </w:r>
          </w:p>
        </w:tc>
        <w:tc>
          <w:tcPr>
            <w:tcW w:w="0" w:type="auto"/>
          </w:tcPr>
          <w:p w14:paraId="78364F27" w14:textId="77777777" w:rsidR="00FF4EF1" w:rsidRDefault="00000000">
            <w:r>
              <w:t>团队职责边界、组件 Props、API 数据格式</w:t>
            </w:r>
          </w:p>
        </w:tc>
      </w:tr>
      <w:tr w:rsidR="00FF4EF1" w14:paraId="00B77F60" w14:textId="77777777">
        <w:tc>
          <w:tcPr>
            <w:tcW w:w="0" w:type="auto"/>
          </w:tcPr>
          <w:p w14:paraId="2645CC81" w14:textId="77777777" w:rsidR="00FF4EF1" w:rsidRDefault="00000000">
            <w:r>
              <w:t>Rational Unified Process</w:t>
            </w:r>
          </w:p>
        </w:tc>
        <w:tc>
          <w:tcPr>
            <w:tcW w:w="0" w:type="auto"/>
          </w:tcPr>
          <w:p w14:paraId="5EC32D8E" w14:textId="77777777" w:rsidR="00FF4EF1" w:rsidRDefault="00000000">
            <w:r>
              <w:t>IBM RUP 软件项目计划模板</w:t>
            </w:r>
          </w:p>
        </w:tc>
      </w:tr>
      <w:tr w:rsidR="00FF4EF1" w14:paraId="0EEB809E" w14:textId="77777777">
        <w:tc>
          <w:tcPr>
            <w:tcW w:w="0" w:type="auto"/>
          </w:tcPr>
          <w:p w14:paraId="1A9E30BD" w14:textId="77777777" w:rsidR="00FF4EF1" w:rsidRDefault="00000000">
            <w:r>
              <w:t>GitHub 仓库</w:t>
            </w:r>
          </w:p>
        </w:tc>
        <w:tc>
          <w:tcPr>
            <w:tcW w:w="0" w:type="auto"/>
          </w:tcPr>
          <w:p w14:paraId="41C0723E" w14:textId="77777777" w:rsidR="00FF4EF1" w:rsidRDefault="00000000">
            <w:r>
              <w:t>https://github.com/HCXXWDG/SoftwareProject</w:t>
            </w:r>
          </w:p>
        </w:tc>
      </w:tr>
    </w:tbl>
    <w:p w14:paraId="7BB1DF26" w14:textId="77777777" w:rsidR="00FF4EF1" w:rsidRDefault="00FF4EF1"/>
    <w:p w14:paraId="71CAA605" w14:textId="77777777" w:rsidR="00FF4EF1" w:rsidRDefault="00000000">
      <w:pPr>
        <w:pStyle w:val="1"/>
      </w:pPr>
      <w:bookmarkStart w:id="5" w:name="_Toc76678171"/>
      <w:r>
        <w:rPr>
          <w:rFonts w:hint="eastAsia"/>
        </w:rPr>
        <w:t>项目概述</w:t>
      </w:r>
      <w:bookmarkEnd w:id="5"/>
    </w:p>
    <w:p w14:paraId="064FF958" w14:textId="77777777" w:rsidR="00FF4EF1" w:rsidRDefault="00000000">
      <w:pPr>
        <w:pStyle w:val="2"/>
      </w:pPr>
      <w:bookmarkStart w:id="6" w:name="_Toc76678172"/>
      <w:r>
        <w:rPr>
          <w:rFonts w:hint="eastAsia"/>
        </w:rPr>
        <w:t>项目的目的、规模和目标</w:t>
      </w:r>
      <w:bookmarkEnd w:id="6"/>
    </w:p>
    <w:p w14:paraId="451D4B42" w14:textId="77777777" w:rsidR="00FF4EF1" w:rsidRDefault="00000000">
      <w:r>
        <w:t>目的：构建一个将"通勤是否心累"纳入路线决策的 Web/移动应用。系统通过用户反馈聚合情绪热力图，并对候选路线计算心累指数，提供"最快"与"少心累"双路线对比。</w:t>
      </w:r>
    </w:p>
    <w:p w14:paraId="0FDCF5DA" w14:textId="77777777" w:rsidR="00FF4EF1" w:rsidRDefault="00000000">
      <w:r>
        <w:t>规模：</w:t>
      </w:r>
    </w:p>
    <w:p w14:paraId="2AD05BA0" w14:textId="77777777" w:rsidR="00FF4EF1" w:rsidRDefault="00000000">
      <w:r>
        <w:t xml:space="preserve">  </w:t>
      </w:r>
      <w:r>
        <w:t>•</w:t>
      </w:r>
      <w:r>
        <w:t xml:space="preserve"> 前端：React 19 + TypeScript + Vite + 高德 JS API 2.0，包含地图交互、路线渲染、热力图可视化、趋势面板</w:t>
      </w:r>
    </w:p>
    <w:p w14:paraId="1657E225" w14:textId="77777777" w:rsidR="00FF4EF1" w:rsidRDefault="00000000">
      <w:r>
        <w:t xml:space="preserve">  </w:t>
      </w:r>
      <w:r>
        <w:t>•</w:t>
      </w:r>
      <w:r>
        <w:t xml:space="preserve"> 后端：Spring Boot 3.5 + Java 17 + JDBC + Flyway，提供 7 个 REST API 端点</w:t>
      </w:r>
    </w:p>
    <w:p w14:paraId="448B50D3" w14:textId="77777777" w:rsidR="00FF4EF1" w:rsidRDefault="00000000">
      <w:r>
        <w:t xml:space="preserve">  </w:t>
      </w:r>
      <w:r>
        <w:t>•</w:t>
      </w:r>
      <w:r>
        <w:t xml:space="preserve"> 数据库：PostgreSQL 16 + </w:t>
      </w:r>
      <w:proofErr w:type="spellStart"/>
      <w:r>
        <w:t>PostGIS</w:t>
      </w:r>
      <w:proofErr w:type="spellEnd"/>
      <w:r>
        <w:t xml:space="preserve"> 3.4，支持空间查询和热力图缓存</w:t>
      </w:r>
    </w:p>
    <w:p w14:paraId="2FA88F03" w14:textId="77777777" w:rsidR="00FF4EF1" w:rsidRDefault="00000000">
      <w:r>
        <w:t xml:space="preserve">  </w:t>
      </w:r>
      <w:r>
        <w:t>•</w:t>
      </w:r>
      <w:r>
        <w:t xml:space="preserve"> 移动端：Capacitor 8 打包 Android APK + Windows PWA 支持</w:t>
      </w:r>
    </w:p>
    <w:p w14:paraId="70833031" w14:textId="77777777" w:rsidR="00FF4EF1" w:rsidRDefault="00000000">
      <w:r>
        <w:lastRenderedPageBreak/>
        <w:t xml:space="preserve">  </w:t>
      </w:r>
      <w:r>
        <w:t>•</w:t>
      </w:r>
      <w:r>
        <w:t xml:space="preserve"> CI/CD：6 条 GitHub Actions 流水线（Frontend CI、Backend CI、E2E CI、Full-stack E2E、Android Build、Android APK Verification）</w:t>
      </w:r>
    </w:p>
    <w:p w14:paraId="73DCBA4A" w14:textId="77777777" w:rsidR="00FF4EF1" w:rsidRDefault="00000000">
      <w:r>
        <w:t>目标：</w:t>
      </w:r>
    </w:p>
    <w:p w14:paraId="75E397B3" w14:textId="77777777" w:rsidR="00FF4EF1" w:rsidRDefault="00000000">
      <w:r>
        <w:t xml:space="preserve">  </w:t>
      </w:r>
      <w:r>
        <w:t>•</w:t>
      </w:r>
      <w:r>
        <w:t xml:space="preserve"> v1.0.0（2026-06-14 已发布）：完成核心架构、后端 API、前端地图交互、CI 流水线</w:t>
      </w:r>
    </w:p>
    <w:p w14:paraId="373FA0BE" w14:textId="77777777" w:rsidR="00FF4EF1" w:rsidRDefault="00000000">
      <w:r>
        <w:t xml:space="preserve">  </w:t>
      </w:r>
      <w:r>
        <w:t>•</w:t>
      </w:r>
      <w:r>
        <w:t xml:space="preserve"> v1.1.0（2026-06-30 已发布）：校园版改造、跨平台支持（Android/PWA）、E2E 测试覆盖</w:t>
      </w:r>
    </w:p>
    <w:p w14:paraId="1F067676" w14:textId="77777777" w:rsidR="00FF4EF1" w:rsidRDefault="00FF4EF1"/>
    <w:p w14:paraId="55FB53C0" w14:textId="77777777" w:rsidR="00FF4EF1" w:rsidRDefault="00000000">
      <w:pPr>
        <w:pStyle w:val="2"/>
      </w:pPr>
      <w:bookmarkStart w:id="7" w:name="_Toc76678173"/>
      <w:r>
        <w:rPr>
          <w:rFonts w:hint="eastAsia"/>
        </w:rPr>
        <w:t>假设与约束</w:t>
      </w:r>
      <w:bookmarkEnd w:id="7"/>
    </w:p>
    <w:p w14:paraId="25C8C026" w14:textId="77777777" w:rsidR="00FF4EF1" w:rsidRDefault="00000000">
      <w:r>
        <w:t>假设：</w:t>
      </w:r>
    </w:p>
    <w:p w14:paraId="21802BA7" w14:textId="77777777" w:rsidR="00FF4EF1" w:rsidRDefault="00000000">
      <w:r>
        <w:t xml:space="preserve">  </w:t>
      </w:r>
      <w:r>
        <w:t>•</w:t>
      </w:r>
      <w:r>
        <w:t xml:space="preserve"> 团队成员均具备 Git 基本操作能力和一定的前端/后端开发经验</w:t>
      </w:r>
    </w:p>
    <w:p w14:paraId="4D1761D6" w14:textId="77777777" w:rsidR="00FF4EF1" w:rsidRDefault="00000000">
      <w:r>
        <w:t xml:space="preserve">  </w:t>
      </w:r>
      <w:r>
        <w:t>•</w:t>
      </w:r>
      <w:r>
        <w:t xml:space="preserve"> GitHub 作为唯一的代码托管和协作平台</w:t>
      </w:r>
    </w:p>
    <w:p w14:paraId="1511231D" w14:textId="77777777" w:rsidR="00FF4EF1" w:rsidRDefault="00000000">
      <w:r>
        <w:t>约束：</w:t>
      </w:r>
    </w:p>
    <w:p w14:paraId="4D7CD73E" w14:textId="77777777" w:rsidR="00FF4EF1" w:rsidRDefault="00000000">
      <w:r>
        <w:t xml:space="preserve">  </w:t>
      </w:r>
      <w:r>
        <w:t>•</w:t>
      </w:r>
      <w:r>
        <w:t xml:space="preserve"> 人员约束：3 名成员（A/B/C），各自有明确职责边界</w:t>
      </w:r>
    </w:p>
    <w:p w14:paraId="495A38D8" w14:textId="77777777" w:rsidR="00FF4EF1" w:rsidRDefault="00000000">
      <w:r>
        <w:t xml:space="preserve">  </w:t>
      </w:r>
      <w:r>
        <w:t>•</w:t>
      </w:r>
      <w:r>
        <w:t xml:space="preserve"> 技术约束：高德 JS API 需要 API Key，未配置时回退 Mock 模式</w:t>
      </w:r>
    </w:p>
    <w:p w14:paraId="25438FB6" w14:textId="77777777" w:rsidR="00FF4EF1" w:rsidRDefault="00000000">
      <w:r>
        <w:t xml:space="preserve">  </w:t>
      </w:r>
      <w:r>
        <w:t>•</w:t>
      </w:r>
      <w:r>
        <w:t xml:space="preserve"> 预算约束：零预算，使用免费工具和服务（GitHub Free、高德个人开发者 Key）</w:t>
      </w:r>
    </w:p>
    <w:p w14:paraId="2BECF968" w14:textId="77777777" w:rsidR="00FF4EF1" w:rsidRDefault="00000000">
      <w:r>
        <w:t xml:space="preserve">  </w:t>
      </w:r>
      <w:r>
        <w:t>•</w:t>
      </w:r>
      <w:r>
        <w:t xml:space="preserve"> 设备约束：Android 测试设备有限，依赖模拟器 CI 和 PWA 替代验证</w:t>
      </w:r>
    </w:p>
    <w:p w14:paraId="3D28DEC7" w14:textId="77777777" w:rsidR="00FF4EF1" w:rsidRDefault="00FF4EF1"/>
    <w:p w14:paraId="63F74385" w14:textId="77777777" w:rsidR="00FF4EF1" w:rsidRDefault="00000000">
      <w:pPr>
        <w:pStyle w:val="2"/>
      </w:pPr>
      <w:bookmarkStart w:id="8" w:name="_Toc76678174"/>
      <w:r>
        <w:rPr>
          <w:rFonts w:hint="eastAsia"/>
        </w:rPr>
        <w:t>项目的可交付成</w:t>
      </w:r>
      <w:r>
        <w:t>果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6"/>
        <w:gridCol w:w="5830"/>
        <w:gridCol w:w="2114"/>
      </w:tblGrid>
      <w:tr w:rsidR="00FF4EF1" w14:paraId="3805FD81" w14:textId="77777777">
        <w:tc>
          <w:tcPr>
            <w:tcW w:w="0" w:type="auto"/>
          </w:tcPr>
          <w:p w14:paraId="1FE62D3F" w14:textId="77777777" w:rsidR="00FF4EF1" w:rsidRDefault="00000000">
            <w:r>
              <w:rPr>
                <w:b/>
              </w:rPr>
              <w:t>成果类型</w:t>
            </w:r>
          </w:p>
        </w:tc>
        <w:tc>
          <w:tcPr>
            <w:tcW w:w="0" w:type="auto"/>
          </w:tcPr>
          <w:p w14:paraId="5C627AE3" w14:textId="77777777" w:rsidR="00FF4EF1" w:rsidRDefault="00000000">
            <w:r>
              <w:rPr>
                <w:b/>
              </w:rPr>
              <w:t>内容</w:t>
            </w:r>
          </w:p>
        </w:tc>
        <w:tc>
          <w:tcPr>
            <w:tcW w:w="0" w:type="auto"/>
          </w:tcPr>
          <w:p w14:paraId="49114EB9" w14:textId="77777777" w:rsidR="00FF4EF1" w:rsidRDefault="00000000">
            <w:r>
              <w:rPr>
                <w:b/>
              </w:rPr>
              <w:t>交付日期</w:t>
            </w:r>
          </w:p>
        </w:tc>
      </w:tr>
      <w:tr w:rsidR="00FF4EF1" w14:paraId="16F1113C" w14:textId="77777777">
        <w:tc>
          <w:tcPr>
            <w:tcW w:w="0" w:type="auto"/>
          </w:tcPr>
          <w:p w14:paraId="58DAFFB9" w14:textId="77777777" w:rsidR="00FF4EF1" w:rsidRDefault="00000000">
            <w:r>
              <w:t>源代码</w:t>
            </w:r>
          </w:p>
        </w:tc>
        <w:tc>
          <w:tcPr>
            <w:tcW w:w="0" w:type="auto"/>
          </w:tcPr>
          <w:p w14:paraId="64914F72" w14:textId="77777777" w:rsidR="00FF4EF1" w:rsidRDefault="00000000">
            <w:r>
              <w:t>前端 React 应用 + 后端 Spring Boot API + 数据库迁移脚本</w:t>
            </w:r>
          </w:p>
        </w:tc>
        <w:tc>
          <w:tcPr>
            <w:tcW w:w="0" w:type="auto"/>
          </w:tcPr>
          <w:p w14:paraId="35A1B031" w14:textId="77777777" w:rsidR="00FF4EF1" w:rsidRDefault="00000000">
            <w:r>
              <w:t>持续交付</w:t>
            </w:r>
          </w:p>
        </w:tc>
      </w:tr>
      <w:tr w:rsidR="00FF4EF1" w14:paraId="1AA183C8" w14:textId="77777777">
        <w:tc>
          <w:tcPr>
            <w:tcW w:w="0" w:type="auto"/>
          </w:tcPr>
          <w:p w14:paraId="392EDE93" w14:textId="77777777" w:rsidR="00FF4EF1" w:rsidRDefault="00000000">
            <w:r>
              <w:t>Android APK</w:t>
            </w:r>
          </w:p>
        </w:tc>
        <w:tc>
          <w:tcPr>
            <w:tcW w:w="0" w:type="auto"/>
          </w:tcPr>
          <w:p w14:paraId="561D7495" w14:textId="77777777" w:rsidR="00FF4EF1" w:rsidRDefault="00000000">
            <w:r>
              <w:t>通过 Capacitor 8 打包的 Android 安装包</w:t>
            </w:r>
          </w:p>
        </w:tc>
        <w:tc>
          <w:tcPr>
            <w:tcW w:w="0" w:type="auto"/>
          </w:tcPr>
          <w:p w14:paraId="430E6766" w14:textId="77777777" w:rsidR="00FF4EF1" w:rsidRDefault="00000000">
            <w:r>
              <w:t>v1.1.0 (2026</w:t>
            </w:r>
            <w:r>
              <w:rPr>
                <w:rFonts w:hint="eastAsia"/>
              </w:rPr>
              <w:t>.</w:t>
            </w:r>
            <w:r>
              <w:t>06</w:t>
            </w:r>
            <w:r>
              <w:rPr>
                <w:rFonts w:hint="eastAsia"/>
              </w:rPr>
              <w:t>.</w:t>
            </w:r>
            <w:r>
              <w:t>30)</w:t>
            </w:r>
          </w:p>
        </w:tc>
      </w:tr>
      <w:tr w:rsidR="00FF4EF1" w14:paraId="069EB6D8" w14:textId="77777777">
        <w:tc>
          <w:tcPr>
            <w:tcW w:w="0" w:type="auto"/>
          </w:tcPr>
          <w:p w14:paraId="41494D53" w14:textId="77777777" w:rsidR="00FF4EF1" w:rsidRDefault="00000000">
            <w:r>
              <w:t>PWA</w:t>
            </w:r>
          </w:p>
        </w:tc>
        <w:tc>
          <w:tcPr>
            <w:tcW w:w="0" w:type="auto"/>
          </w:tcPr>
          <w:p w14:paraId="34282F70" w14:textId="77777777" w:rsidR="00FF4EF1" w:rsidRDefault="00000000">
            <w:r>
              <w:t>支持 Windows 安装的 Progressive Web App</w:t>
            </w:r>
          </w:p>
        </w:tc>
        <w:tc>
          <w:tcPr>
            <w:tcW w:w="0" w:type="auto"/>
          </w:tcPr>
          <w:p w14:paraId="04B09DB4" w14:textId="77777777" w:rsidR="00FF4EF1" w:rsidRDefault="00000000">
            <w:r>
              <w:t>v1.1.0 (2026</w:t>
            </w:r>
            <w:r>
              <w:rPr>
                <w:rFonts w:hint="eastAsia"/>
              </w:rPr>
              <w:t>.</w:t>
            </w:r>
            <w:r>
              <w:t>06</w:t>
            </w:r>
            <w:r>
              <w:rPr>
                <w:rFonts w:hint="eastAsia"/>
              </w:rPr>
              <w:t>.</w:t>
            </w:r>
            <w:r>
              <w:t>30)</w:t>
            </w:r>
          </w:p>
        </w:tc>
      </w:tr>
      <w:tr w:rsidR="00FF4EF1" w14:paraId="33FE0ABD" w14:textId="77777777">
        <w:tc>
          <w:tcPr>
            <w:tcW w:w="0" w:type="auto"/>
          </w:tcPr>
          <w:p w14:paraId="11D935A4" w14:textId="77777777" w:rsidR="00FF4EF1" w:rsidRDefault="00000000">
            <w:r>
              <w:t>CI/CD 流水线</w:t>
            </w:r>
          </w:p>
        </w:tc>
        <w:tc>
          <w:tcPr>
            <w:tcW w:w="0" w:type="auto"/>
          </w:tcPr>
          <w:p w14:paraId="54EB9EC2" w14:textId="77777777" w:rsidR="00FF4EF1" w:rsidRDefault="00000000">
            <w:r>
              <w:t>6 条 GitHub Actions 自动化流水线</w:t>
            </w:r>
          </w:p>
        </w:tc>
        <w:tc>
          <w:tcPr>
            <w:tcW w:w="0" w:type="auto"/>
          </w:tcPr>
          <w:p w14:paraId="6E364B92" w14:textId="77777777" w:rsidR="00FF4EF1" w:rsidRDefault="00000000">
            <w:r>
              <w:t>v1.0.0 起持续完善</w:t>
            </w:r>
          </w:p>
        </w:tc>
      </w:tr>
      <w:tr w:rsidR="00FF4EF1" w14:paraId="5A342069" w14:textId="77777777">
        <w:tc>
          <w:tcPr>
            <w:tcW w:w="0" w:type="auto"/>
          </w:tcPr>
          <w:p w14:paraId="33EEC150" w14:textId="77777777" w:rsidR="00FF4EF1" w:rsidRDefault="00000000">
            <w:r>
              <w:t>测试套件</w:t>
            </w:r>
          </w:p>
        </w:tc>
        <w:tc>
          <w:tcPr>
            <w:tcW w:w="0" w:type="auto"/>
          </w:tcPr>
          <w:p w14:paraId="697AECEE" w14:textId="77777777" w:rsidR="00FF4EF1" w:rsidRDefault="00000000">
            <w:r>
              <w:t xml:space="preserve">JUnit/Mockito 单元测试 + </w:t>
            </w:r>
            <w:proofErr w:type="spellStart"/>
            <w:r>
              <w:t>Vitest</w:t>
            </w:r>
            <w:proofErr w:type="spellEnd"/>
            <w:r>
              <w:t xml:space="preserve"> 前端测试 + Playwright E2E</w:t>
            </w:r>
          </w:p>
        </w:tc>
        <w:tc>
          <w:tcPr>
            <w:tcW w:w="0" w:type="auto"/>
          </w:tcPr>
          <w:p w14:paraId="2BE0629E" w14:textId="77777777" w:rsidR="00FF4EF1" w:rsidRDefault="00000000">
            <w:r>
              <w:t>持续交付</w:t>
            </w:r>
          </w:p>
        </w:tc>
      </w:tr>
      <w:tr w:rsidR="00FF4EF1" w14:paraId="7379BB70" w14:textId="77777777">
        <w:tc>
          <w:tcPr>
            <w:tcW w:w="0" w:type="auto"/>
          </w:tcPr>
          <w:p w14:paraId="1CCC5442" w14:textId="77777777" w:rsidR="00FF4EF1" w:rsidRDefault="00000000">
            <w:r>
              <w:t>API 文档</w:t>
            </w:r>
          </w:p>
        </w:tc>
        <w:tc>
          <w:tcPr>
            <w:tcW w:w="0" w:type="auto"/>
          </w:tcPr>
          <w:p w14:paraId="65C921F8" w14:textId="77777777" w:rsidR="00FF4EF1" w:rsidRDefault="00000000">
            <w:r>
              <w:t>Swagger UI 自动生成 + 接口约定文档</w:t>
            </w:r>
          </w:p>
        </w:tc>
        <w:tc>
          <w:tcPr>
            <w:tcW w:w="0" w:type="auto"/>
          </w:tcPr>
          <w:p w14:paraId="7029178F" w14:textId="77777777" w:rsidR="00FF4EF1" w:rsidRDefault="00000000">
            <w:r>
              <w:t>v1.0.0 (2026</w:t>
            </w:r>
            <w:r>
              <w:rPr>
                <w:rFonts w:hint="eastAsia"/>
              </w:rPr>
              <w:t>.6.14）</w:t>
            </w:r>
          </w:p>
        </w:tc>
      </w:tr>
      <w:tr w:rsidR="00FF4EF1" w14:paraId="785CAE0D" w14:textId="77777777">
        <w:tc>
          <w:tcPr>
            <w:tcW w:w="0" w:type="auto"/>
          </w:tcPr>
          <w:p w14:paraId="2018A682" w14:textId="77777777" w:rsidR="00FF4EF1" w:rsidRDefault="00000000">
            <w:r>
              <w:t>项目文档</w:t>
            </w:r>
          </w:p>
        </w:tc>
        <w:tc>
          <w:tcPr>
            <w:tcW w:w="0" w:type="auto"/>
          </w:tcPr>
          <w:p w14:paraId="6CB89593" w14:textId="77777777" w:rsidR="00FF4EF1" w:rsidRDefault="00000000">
            <w:r>
              <w:t>README、CHANGELOG、团队协作约定、软件项目计划</w:t>
            </w:r>
          </w:p>
        </w:tc>
        <w:tc>
          <w:tcPr>
            <w:tcW w:w="0" w:type="auto"/>
          </w:tcPr>
          <w:p w14:paraId="004F2C21" w14:textId="77777777" w:rsidR="00FF4EF1" w:rsidRDefault="00000000">
            <w:r>
              <w:t>v1.0.0 起持续完善</w:t>
            </w:r>
          </w:p>
        </w:tc>
      </w:tr>
      <w:tr w:rsidR="00FF4EF1" w14:paraId="49A7C2D9" w14:textId="77777777">
        <w:tc>
          <w:tcPr>
            <w:tcW w:w="0" w:type="auto"/>
          </w:tcPr>
          <w:p w14:paraId="168E0E2E" w14:textId="77777777" w:rsidR="00FF4EF1" w:rsidRDefault="00000000">
            <w:r>
              <w:t>部署指南</w:t>
            </w:r>
          </w:p>
        </w:tc>
        <w:tc>
          <w:tcPr>
            <w:tcW w:w="0" w:type="auto"/>
          </w:tcPr>
          <w:p w14:paraId="62C2BA53" w14:textId="77777777" w:rsidR="00FF4EF1" w:rsidRDefault="00000000">
            <w:r>
              <w:t>生产环境 HTTPS 部署与安全配置文档</w:t>
            </w:r>
          </w:p>
        </w:tc>
        <w:tc>
          <w:tcPr>
            <w:tcW w:w="0" w:type="auto"/>
          </w:tcPr>
          <w:p w14:paraId="6372E428" w14:textId="77777777" w:rsidR="00FF4EF1" w:rsidRDefault="00000000">
            <w:r>
              <w:t>v1.1.0(2026</w:t>
            </w:r>
            <w:r>
              <w:rPr>
                <w:rFonts w:hint="eastAsia"/>
              </w:rPr>
              <w:t>.6.30）</w:t>
            </w:r>
          </w:p>
        </w:tc>
      </w:tr>
    </w:tbl>
    <w:p w14:paraId="43EAE363" w14:textId="77777777" w:rsidR="00FF4EF1" w:rsidRDefault="00FF4EF1"/>
    <w:p w14:paraId="25221DAA" w14:textId="77777777" w:rsidR="00FF4EF1" w:rsidRDefault="00000000">
      <w:pPr>
        <w:pStyle w:val="1"/>
      </w:pPr>
      <w:bookmarkStart w:id="9" w:name="_Toc76678175"/>
      <w:r>
        <w:rPr>
          <w:rFonts w:hint="eastAsia"/>
        </w:rPr>
        <w:t>项目组织</w:t>
      </w:r>
      <w:bookmarkEnd w:id="9"/>
    </w:p>
    <w:p w14:paraId="28D8CE4A" w14:textId="77777777" w:rsidR="00FF4EF1" w:rsidRDefault="00000000">
      <w:r>
        <w:t>项目采用 3 人团队协作，基于 Git Flow 分支模型和 GitHub Pull Request 评审机制。每位成员有明确的职责边界：</w:t>
      </w:r>
    </w:p>
    <w:p w14:paraId="206EA3F5" w14:textId="77777777" w:rsidR="00FF4EF1" w:rsidRDefault="00FF4EF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1233"/>
        <w:gridCol w:w="6550"/>
      </w:tblGrid>
      <w:tr w:rsidR="00FF4EF1" w14:paraId="34D29F85" w14:textId="77777777">
        <w:tc>
          <w:tcPr>
            <w:tcW w:w="0" w:type="auto"/>
          </w:tcPr>
          <w:p w14:paraId="4F94B4E3" w14:textId="77777777" w:rsidR="00FF4EF1" w:rsidRDefault="00000000">
            <w:r>
              <w:rPr>
                <w:b/>
              </w:rPr>
              <w:t>角色</w:t>
            </w:r>
          </w:p>
        </w:tc>
        <w:tc>
          <w:tcPr>
            <w:tcW w:w="0" w:type="auto"/>
          </w:tcPr>
          <w:p w14:paraId="16EC3BDD" w14:textId="77777777" w:rsidR="00FF4EF1" w:rsidRDefault="00000000">
            <w:r>
              <w:rPr>
                <w:b/>
              </w:rPr>
              <w:t>成员 (GitHub)</w:t>
            </w:r>
          </w:p>
        </w:tc>
        <w:tc>
          <w:tcPr>
            <w:tcW w:w="0" w:type="auto"/>
          </w:tcPr>
          <w:p w14:paraId="7FC14720" w14:textId="77777777" w:rsidR="00FF4EF1" w:rsidRDefault="00000000">
            <w:r>
              <w:rPr>
                <w:b/>
              </w:rPr>
              <w:t>主要职责</w:t>
            </w:r>
          </w:p>
        </w:tc>
      </w:tr>
      <w:tr w:rsidR="00FF4EF1" w14:paraId="239EA4DC" w14:textId="77777777">
        <w:tc>
          <w:tcPr>
            <w:tcW w:w="0" w:type="auto"/>
          </w:tcPr>
          <w:p w14:paraId="0F3E85C4" w14:textId="77777777" w:rsidR="00FF4EF1" w:rsidRDefault="00000000">
            <w:r>
              <w:t>Member A（前端/移动端）</w:t>
            </w:r>
          </w:p>
        </w:tc>
        <w:tc>
          <w:tcPr>
            <w:tcW w:w="0" w:type="auto"/>
          </w:tcPr>
          <w:p w14:paraId="6C9E5883" w14:textId="77777777" w:rsidR="00FF4EF1" w:rsidRDefault="00000000">
            <w:r>
              <w:rPr>
                <w:rFonts w:hint="eastAsia"/>
              </w:rPr>
              <w:t>谢大睿</w:t>
            </w:r>
          </w:p>
        </w:tc>
        <w:tc>
          <w:tcPr>
            <w:tcW w:w="0" w:type="auto"/>
          </w:tcPr>
          <w:p w14:paraId="11B68F28" w14:textId="77777777" w:rsidR="00FF4EF1" w:rsidRDefault="00000000">
            <w:r>
              <w:t>React 前端开发、Capacitor Android 打包、PWA 适配、地图交互、起终点选择器、趋势面板、Android 安全加固</w:t>
            </w:r>
          </w:p>
        </w:tc>
      </w:tr>
      <w:tr w:rsidR="00FF4EF1" w14:paraId="4D3B2498" w14:textId="77777777">
        <w:tc>
          <w:tcPr>
            <w:tcW w:w="0" w:type="auto"/>
          </w:tcPr>
          <w:p w14:paraId="18274FA9" w14:textId="77777777" w:rsidR="00FF4EF1" w:rsidRDefault="00000000">
            <w:r>
              <w:t>Member B（后端/数据）</w:t>
            </w:r>
          </w:p>
        </w:tc>
        <w:tc>
          <w:tcPr>
            <w:tcW w:w="0" w:type="auto"/>
          </w:tcPr>
          <w:p w14:paraId="3727C1AA" w14:textId="77777777" w:rsidR="00FF4EF1" w:rsidRDefault="00000000">
            <w:r>
              <w:rPr>
                <w:rFonts w:hint="eastAsia"/>
              </w:rPr>
              <w:t>徐砺铭</w:t>
            </w:r>
          </w:p>
        </w:tc>
        <w:tc>
          <w:tcPr>
            <w:tcW w:w="0" w:type="auto"/>
          </w:tcPr>
          <w:p w14:paraId="0B3D643D" w14:textId="77777777" w:rsidR="00FF4EF1" w:rsidRDefault="00000000">
            <w:r>
              <w:t>Spring Boot 后端 API、</w:t>
            </w:r>
            <w:proofErr w:type="spellStart"/>
            <w:r>
              <w:t>PostGIS</w:t>
            </w:r>
            <w:proofErr w:type="spellEnd"/>
            <w:r>
              <w:t xml:space="preserve"> 数据库、</w:t>
            </w:r>
            <w:proofErr w:type="spellStart"/>
            <w:r>
              <w:t>MockRouteProvider</w:t>
            </w:r>
            <w:proofErr w:type="spellEnd"/>
            <w:r>
              <w:t xml:space="preserve"> 曲线路径生成、高德 API 集成、生产环境部署文档、CORS 配置</w:t>
            </w:r>
          </w:p>
        </w:tc>
      </w:tr>
      <w:tr w:rsidR="00FF4EF1" w14:paraId="1B054EF6" w14:textId="77777777">
        <w:tc>
          <w:tcPr>
            <w:tcW w:w="0" w:type="auto"/>
          </w:tcPr>
          <w:p w14:paraId="70F7AA0A" w14:textId="77777777" w:rsidR="00FF4EF1" w:rsidRDefault="00000000">
            <w:r>
              <w:t>Member C（集成/测试/CI）</w:t>
            </w:r>
          </w:p>
        </w:tc>
        <w:tc>
          <w:tcPr>
            <w:tcW w:w="0" w:type="auto"/>
          </w:tcPr>
          <w:p w14:paraId="68434521" w14:textId="77777777" w:rsidR="00FF4EF1" w:rsidRDefault="00000000">
            <w:r>
              <w:rPr>
                <w:rFonts w:hint="eastAsia"/>
              </w:rPr>
              <w:t>李天乐</w:t>
            </w:r>
          </w:p>
        </w:tc>
        <w:tc>
          <w:tcPr>
            <w:tcW w:w="0" w:type="auto"/>
          </w:tcPr>
          <w:p w14:paraId="77BFFACC" w14:textId="77777777" w:rsidR="00FF4EF1" w:rsidRDefault="00000000">
            <w:r>
              <w:t>CI/CD 流水线搭建、E2E 测试、前端地图组件（</w:t>
            </w:r>
            <w:proofErr w:type="spellStart"/>
            <w:r>
              <w:t>MapSurface</w:t>
            </w:r>
            <w:proofErr w:type="spellEnd"/>
            <w:r>
              <w:t>）、Android Build CI、热力图可视化、路线对比渲染、API 错误处理、版本发布管理</w:t>
            </w:r>
          </w:p>
        </w:tc>
      </w:tr>
    </w:tbl>
    <w:p w14:paraId="35B2E7BE" w14:textId="77777777" w:rsidR="00FF4EF1" w:rsidRDefault="00FF4EF1"/>
    <w:p w14:paraId="2B713C97" w14:textId="77777777" w:rsidR="00FF4EF1" w:rsidRDefault="00FF4EF1"/>
    <w:p w14:paraId="322E3B28" w14:textId="77777777" w:rsidR="00FF4EF1" w:rsidRDefault="00000000">
      <w:r>
        <w:t>协作规则：</w:t>
      </w:r>
    </w:p>
    <w:p w14:paraId="32A04041" w14:textId="77777777" w:rsidR="00FF4EF1" w:rsidRDefault="00000000">
      <w:r>
        <w:t xml:space="preserve">  </w:t>
      </w:r>
      <w:r>
        <w:t>•</w:t>
      </w:r>
      <w:r>
        <w:t xml:space="preserve"> 所有修改通过 Pull Request 合并到 develop，至少由一名非作者成员评审</w:t>
      </w:r>
    </w:p>
    <w:p w14:paraId="48CDC578" w14:textId="77777777" w:rsidR="00FF4EF1" w:rsidRDefault="00000000">
      <w:r>
        <w:t xml:space="preserve">  </w:t>
      </w:r>
      <w:r>
        <w:t>•</w:t>
      </w:r>
      <w:r>
        <w:t xml:space="preserve"> 阶段版本测试通过后，再由 develop 合并到 main 发布</w:t>
      </w:r>
    </w:p>
    <w:p w14:paraId="191D6DDA" w14:textId="77777777" w:rsidR="00FF4EF1" w:rsidRDefault="00000000">
      <w:r>
        <w:t xml:space="preserve">  </w:t>
      </w:r>
      <w:r>
        <w:t>•</w:t>
      </w:r>
      <w:r>
        <w:t xml:space="preserve"> 提交信息采用 Conventional Commits 格式（feat/fix/docs/test/refactor/ci/chore）</w:t>
      </w:r>
    </w:p>
    <w:p w14:paraId="190C1532" w14:textId="77777777" w:rsidR="00FF4EF1" w:rsidRDefault="00000000">
      <w:r>
        <w:t xml:space="preserve">  </w:t>
      </w:r>
      <w:r>
        <w:t>•</w:t>
      </w:r>
      <w:r>
        <w:t xml:space="preserve"> 一个分支只完成一个明确任务，不直接在 main 或 develop 上编写功能</w:t>
      </w:r>
    </w:p>
    <w:p w14:paraId="7F95E033" w14:textId="77777777" w:rsidR="00FF4EF1" w:rsidRDefault="00FF4EF1"/>
    <w:p w14:paraId="33C6F7D8" w14:textId="77777777" w:rsidR="00FF4EF1" w:rsidRDefault="00000000">
      <w:pPr>
        <w:pStyle w:val="1"/>
      </w:pPr>
      <w:bookmarkStart w:id="10" w:name="_Toc76678176"/>
      <w:r>
        <w:rPr>
          <w:rFonts w:hint="eastAsia"/>
        </w:rPr>
        <w:t>项</w:t>
      </w:r>
      <w:r>
        <w:t>目计划</w:t>
      </w:r>
      <w:bookmarkEnd w:id="10"/>
    </w:p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835"/>
        <w:gridCol w:w="1717"/>
        <w:gridCol w:w="3244"/>
        <w:gridCol w:w="2834"/>
      </w:tblGrid>
      <w:tr w:rsidR="00FF4EF1" w14:paraId="64A7785F" w14:textId="77777777">
        <w:tc>
          <w:tcPr>
            <w:tcW w:w="835" w:type="dxa"/>
          </w:tcPr>
          <w:p w14:paraId="731EE1EC" w14:textId="77777777" w:rsidR="00FF4EF1" w:rsidRDefault="00000000">
            <w:pPr>
              <w:pStyle w:val="a5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优</w:t>
            </w:r>
            <w:r>
              <w:rPr>
                <w:b/>
              </w:rPr>
              <w:t>先级</w:t>
            </w:r>
          </w:p>
        </w:tc>
        <w:tc>
          <w:tcPr>
            <w:tcW w:w="1717" w:type="dxa"/>
          </w:tcPr>
          <w:p w14:paraId="02CE0D61" w14:textId="77777777" w:rsidR="00FF4EF1" w:rsidRDefault="00000000">
            <w:pPr>
              <w:pStyle w:val="a5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风险</w:t>
            </w:r>
            <w:r>
              <w:rPr>
                <w:b/>
              </w:rPr>
              <w:t>名称</w:t>
            </w:r>
          </w:p>
        </w:tc>
        <w:tc>
          <w:tcPr>
            <w:tcW w:w="3244" w:type="dxa"/>
          </w:tcPr>
          <w:p w14:paraId="35E3F26B" w14:textId="77777777" w:rsidR="00FF4EF1" w:rsidRDefault="00000000">
            <w:pPr>
              <w:pStyle w:val="a5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风险</w:t>
            </w:r>
            <w:r>
              <w:rPr>
                <w:b/>
              </w:rPr>
              <w:t>描述</w:t>
            </w:r>
          </w:p>
        </w:tc>
        <w:tc>
          <w:tcPr>
            <w:tcW w:w="2834" w:type="dxa"/>
          </w:tcPr>
          <w:p w14:paraId="04D7C4D9" w14:textId="77777777" w:rsidR="00FF4EF1" w:rsidRDefault="00000000">
            <w:pPr>
              <w:pStyle w:val="a5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风险</w:t>
            </w:r>
            <w:r>
              <w:rPr>
                <w:b/>
              </w:rPr>
              <w:t>缓解措施</w:t>
            </w:r>
          </w:p>
        </w:tc>
      </w:tr>
      <w:tr w:rsidR="00FF4EF1" w14:paraId="34E75214" w14:textId="77777777">
        <w:tc>
          <w:tcPr>
            <w:tcW w:w="835" w:type="dxa"/>
          </w:tcPr>
          <w:p w14:paraId="07C1AF8E" w14:textId="77777777" w:rsidR="00FF4EF1" w:rsidRDefault="00000000">
            <w:pPr>
              <w:pStyle w:val="a5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717" w:type="dxa"/>
          </w:tcPr>
          <w:p w14:paraId="2C78824D" w14:textId="77777777" w:rsidR="00FF4EF1" w:rsidRDefault="00000000">
            <w:pPr>
              <w:pStyle w:val="a5"/>
              <w:ind w:left="0"/>
            </w:pPr>
            <w:r>
              <w:t>高德 API Key 不可用</w:t>
            </w:r>
          </w:p>
        </w:tc>
        <w:tc>
          <w:tcPr>
            <w:tcW w:w="3244" w:type="dxa"/>
          </w:tcPr>
          <w:p w14:paraId="262B81CA" w14:textId="77777777" w:rsidR="00FF4EF1" w:rsidRDefault="00000000">
            <w:r>
              <w:t>高德 JS API 或 Web Service Key 过期/限额/网络不通，导致地图无法渲染或路线规划失败</w:t>
            </w:r>
          </w:p>
        </w:tc>
        <w:tc>
          <w:tcPr>
            <w:tcW w:w="2834" w:type="dxa"/>
          </w:tcPr>
          <w:p w14:paraId="6E1EF69A" w14:textId="77777777" w:rsidR="00FF4EF1" w:rsidRDefault="00000000">
            <w:pPr>
              <w:pStyle w:val="a5"/>
              <w:ind w:left="0"/>
            </w:pPr>
            <w:r>
              <w:t xml:space="preserve">设计完整的 Mock 降级链路：前端 </w:t>
            </w:r>
            <w:proofErr w:type="spellStart"/>
            <w:r>
              <w:t>generateMockRoutes</w:t>
            </w:r>
            <w:proofErr w:type="spellEnd"/>
            <w:r>
              <w:t xml:space="preserve"> + 后端 </w:t>
            </w:r>
            <w:proofErr w:type="spellStart"/>
            <w:r>
              <w:t>MockRouteProvider</w:t>
            </w:r>
            <w:proofErr w:type="spellEnd"/>
            <w:r>
              <w:t>，演示模式下无需 Key 即可完成全流程</w:t>
            </w:r>
          </w:p>
        </w:tc>
      </w:tr>
      <w:tr w:rsidR="00FF4EF1" w14:paraId="06F1859A" w14:textId="77777777">
        <w:tc>
          <w:tcPr>
            <w:tcW w:w="835" w:type="dxa"/>
          </w:tcPr>
          <w:p w14:paraId="2944A4E8" w14:textId="77777777" w:rsidR="00FF4EF1" w:rsidRDefault="00000000">
            <w:pPr>
              <w:pStyle w:val="a5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717" w:type="dxa"/>
          </w:tcPr>
          <w:p w14:paraId="49771160" w14:textId="77777777" w:rsidR="00FF4EF1" w:rsidRDefault="00000000">
            <w:pPr>
              <w:pStyle w:val="a5"/>
              <w:ind w:left="0"/>
            </w:pPr>
            <w:r>
              <w:t>CI/CD 流水线不稳定</w:t>
            </w:r>
          </w:p>
        </w:tc>
        <w:tc>
          <w:tcPr>
            <w:tcW w:w="3244" w:type="dxa"/>
          </w:tcPr>
          <w:p w14:paraId="77E27972" w14:textId="77777777" w:rsidR="00FF4EF1" w:rsidRDefault="00000000">
            <w:pPr>
              <w:pStyle w:val="a5"/>
              <w:ind w:left="0"/>
            </w:pPr>
            <w:r>
              <w:t>GitHub Actions runner 资源不足、Android 模拟器超时、网络问题导致 CI 偶发失败</w:t>
            </w:r>
          </w:p>
        </w:tc>
        <w:tc>
          <w:tcPr>
            <w:tcW w:w="2834" w:type="dxa"/>
          </w:tcPr>
          <w:p w14:paraId="465A07FE" w14:textId="77777777" w:rsidR="00FF4EF1" w:rsidRDefault="00000000">
            <w:pPr>
              <w:pStyle w:val="a5"/>
              <w:ind w:left="0"/>
            </w:pPr>
            <w:r>
              <w:t xml:space="preserve">设置合理的超时、重试机制；Android APK Verification 仅做静态检查而非运行；使用 </w:t>
            </w:r>
            <w:proofErr w:type="spellStart"/>
            <w:r>
              <w:t>Testcontainers</w:t>
            </w:r>
            <w:proofErr w:type="spellEnd"/>
            <w:r>
              <w:t xml:space="preserve"> 替代依赖外部服务</w:t>
            </w:r>
          </w:p>
        </w:tc>
      </w:tr>
      <w:tr w:rsidR="00FF4EF1" w14:paraId="39C49629" w14:textId="77777777">
        <w:tc>
          <w:tcPr>
            <w:tcW w:w="835" w:type="dxa"/>
          </w:tcPr>
          <w:p w14:paraId="7A9F0EC1" w14:textId="77777777" w:rsidR="00FF4EF1" w:rsidRDefault="00000000">
            <w:pPr>
              <w:pStyle w:val="a5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717" w:type="dxa"/>
          </w:tcPr>
          <w:p w14:paraId="4305E997" w14:textId="77777777" w:rsidR="00FF4EF1" w:rsidRDefault="00000000">
            <w:pPr>
              <w:pStyle w:val="a5"/>
              <w:ind w:left="0"/>
            </w:pPr>
            <w:r>
              <w:t>团队成员进度不同步</w:t>
            </w:r>
          </w:p>
        </w:tc>
        <w:tc>
          <w:tcPr>
            <w:tcW w:w="3244" w:type="dxa"/>
          </w:tcPr>
          <w:p w14:paraId="54DF19D9" w14:textId="77777777" w:rsidR="00FF4EF1" w:rsidRDefault="00000000">
            <w:pPr>
              <w:pStyle w:val="a5"/>
              <w:ind w:left="0"/>
            </w:pPr>
            <w:r>
              <w:t>3 人团队各自进度差异可能导致集成冲突或阻塞依赖</w:t>
            </w:r>
          </w:p>
        </w:tc>
        <w:tc>
          <w:tcPr>
            <w:tcW w:w="2834" w:type="dxa"/>
          </w:tcPr>
          <w:p w14:paraId="0DEF8B6D" w14:textId="77777777" w:rsidR="00FF4EF1" w:rsidRDefault="00000000">
            <w:pPr>
              <w:pStyle w:val="a5"/>
              <w:ind w:left="0"/>
            </w:pPr>
            <w:r>
              <w:t>每个功能通过独立 PR 合并；约定接口契约文档；使用 Mock 数据解耦前后端开发；定期同步 develop 分支</w:t>
            </w:r>
          </w:p>
        </w:tc>
      </w:tr>
      <w:tr w:rsidR="00FF4EF1" w14:paraId="273F0515" w14:textId="77777777">
        <w:tc>
          <w:tcPr>
            <w:tcW w:w="835" w:type="dxa"/>
          </w:tcPr>
          <w:p w14:paraId="45C17A43" w14:textId="77777777" w:rsidR="00FF4EF1" w:rsidRDefault="00000000">
            <w:pPr>
              <w:pStyle w:val="a5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717" w:type="dxa"/>
          </w:tcPr>
          <w:p w14:paraId="2A7C2E3D" w14:textId="77777777" w:rsidR="00FF4EF1" w:rsidRDefault="00000000">
            <w:pPr>
              <w:pStyle w:val="a5"/>
              <w:ind w:left="0"/>
            </w:pPr>
            <w:r>
              <w:t>Android 兼容性问题</w:t>
            </w:r>
          </w:p>
        </w:tc>
        <w:tc>
          <w:tcPr>
            <w:tcW w:w="3244" w:type="dxa"/>
          </w:tcPr>
          <w:p w14:paraId="7906A217" w14:textId="77777777" w:rsidR="00FF4EF1" w:rsidRDefault="00000000">
            <w:pPr>
              <w:pStyle w:val="a5"/>
              <w:ind w:left="0"/>
            </w:pPr>
            <w:r>
              <w:t>Capacitor WebView 在不同 Android 版本/设备上表现差异大，PWA Service Worker 缓存问题</w:t>
            </w:r>
          </w:p>
        </w:tc>
        <w:tc>
          <w:tcPr>
            <w:tcW w:w="2834" w:type="dxa"/>
          </w:tcPr>
          <w:p w14:paraId="0E853496" w14:textId="77777777" w:rsidR="00FF4EF1" w:rsidRDefault="00000000">
            <w:pPr>
              <w:pStyle w:val="a5"/>
              <w:ind w:left="0"/>
            </w:pPr>
            <w:r>
              <w:t xml:space="preserve">Android Build CI + APK Verification 自动检查；PWA </w:t>
            </w:r>
            <w:proofErr w:type="spellStart"/>
            <w:r>
              <w:t>NetworkOnly</w:t>
            </w:r>
            <w:proofErr w:type="spellEnd"/>
            <w:r>
              <w:t xml:space="preserve"> 策略避免缓存问题；限定 </w:t>
            </w:r>
            <w:proofErr w:type="spellStart"/>
            <w:r>
              <w:t>minSdkVersion</w:t>
            </w:r>
            <w:proofErr w:type="spellEnd"/>
            <w:r>
              <w:t xml:space="preserve"> 控制兼容范围</w:t>
            </w:r>
          </w:p>
        </w:tc>
      </w:tr>
    </w:tbl>
    <w:p w14:paraId="37B2BF03" w14:textId="77777777" w:rsidR="00FF4EF1" w:rsidRDefault="00000000">
      <w:pPr>
        <w:pStyle w:val="a5"/>
      </w:pPr>
      <w:r>
        <w:t xml:space="preserve">  </w:t>
      </w:r>
    </w:p>
    <w:p w14:paraId="5F569B66" w14:textId="77777777" w:rsidR="00FF4EF1" w:rsidRDefault="00000000">
      <w:pPr>
        <w:pStyle w:val="2"/>
      </w:pPr>
      <w:bookmarkStart w:id="11" w:name="_Toc76678178"/>
      <w:r>
        <w:rPr>
          <w:rFonts w:hint="eastAsia"/>
        </w:rPr>
        <w:t>方法和工具</w:t>
      </w:r>
      <w:bookmarkEnd w:id="11"/>
    </w:p>
    <w:p w14:paraId="18947292" w14:textId="77777777" w:rsidR="00FF4EF1" w:rsidRDefault="00000000">
      <w:r>
        <w:t>开发方法：敏捷迭代开发（Agile Iterative Development），以 1-2 周为一个迭代周期，每个迭代交付可运行的增量版本。</w:t>
      </w:r>
    </w:p>
    <w:p w14:paraId="11FC0EB4" w14:textId="77777777" w:rsidR="00FF4EF1" w:rsidRDefault="00FF4EF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4116"/>
        <w:gridCol w:w="3016"/>
      </w:tblGrid>
      <w:tr w:rsidR="00FF4EF1" w14:paraId="3CABEC2B" w14:textId="77777777">
        <w:tc>
          <w:tcPr>
            <w:tcW w:w="0" w:type="auto"/>
          </w:tcPr>
          <w:p w14:paraId="0DCCC3B2" w14:textId="77777777" w:rsidR="00FF4EF1" w:rsidRDefault="00000000">
            <w:r>
              <w:rPr>
                <w:b/>
              </w:rPr>
              <w:t>类别</w:t>
            </w:r>
          </w:p>
        </w:tc>
        <w:tc>
          <w:tcPr>
            <w:tcW w:w="0" w:type="auto"/>
          </w:tcPr>
          <w:p w14:paraId="037C2EE7" w14:textId="77777777" w:rsidR="00FF4EF1" w:rsidRDefault="00000000">
            <w:r>
              <w:rPr>
                <w:b/>
              </w:rPr>
              <w:t>工具/技术</w:t>
            </w:r>
          </w:p>
        </w:tc>
        <w:tc>
          <w:tcPr>
            <w:tcW w:w="0" w:type="auto"/>
          </w:tcPr>
          <w:p w14:paraId="4E1FFFFA" w14:textId="77777777" w:rsidR="00FF4EF1" w:rsidRDefault="00000000">
            <w:r>
              <w:rPr>
                <w:b/>
              </w:rPr>
              <w:t>说明</w:t>
            </w:r>
          </w:p>
        </w:tc>
      </w:tr>
      <w:tr w:rsidR="00FF4EF1" w14:paraId="628B19C5" w14:textId="77777777">
        <w:tc>
          <w:tcPr>
            <w:tcW w:w="0" w:type="auto"/>
          </w:tcPr>
          <w:p w14:paraId="2A8FF900" w14:textId="77777777" w:rsidR="00FF4EF1" w:rsidRDefault="00000000">
            <w:r>
              <w:t>前端框架</w:t>
            </w:r>
          </w:p>
        </w:tc>
        <w:tc>
          <w:tcPr>
            <w:tcW w:w="0" w:type="auto"/>
          </w:tcPr>
          <w:p w14:paraId="7050447F" w14:textId="77777777" w:rsidR="00FF4EF1" w:rsidRDefault="00000000">
            <w:r>
              <w:t>React 19 + TypeScript + Vite</w:t>
            </w:r>
          </w:p>
        </w:tc>
        <w:tc>
          <w:tcPr>
            <w:tcW w:w="0" w:type="auto"/>
          </w:tcPr>
          <w:p w14:paraId="5260B1A0" w14:textId="77777777" w:rsidR="00FF4EF1" w:rsidRDefault="00000000">
            <w:r>
              <w:t>现代 Web 开发技术栈</w:t>
            </w:r>
          </w:p>
        </w:tc>
      </w:tr>
      <w:tr w:rsidR="00FF4EF1" w14:paraId="543CD5ED" w14:textId="77777777">
        <w:tc>
          <w:tcPr>
            <w:tcW w:w="0" w:type="auto"/>
          </w:tcPr>
          <w:p w14:paraId="0D6881D2" w14:textId="77777777" w:rsidR="00FF4EF1" w:rsidRDefault="00000000">
            <w:r>
              <w:t>地图服务</w:t>
            </w:r>
          </w:p>
        </w:tc>
        <w:tc>
          <w:tcPr>
            <w:tcW w:w="0" w:type="auto"/>
          </w:tcPr>
          <w:p w14:paraId="7D49144D" w14:textId="77777777" w:rsidR="00FF4EF1" w:rsidRDefault="00000000">
            <w:r>
              <w:t>高德 JS API 2.0</w:t>
            </w:r>
          </w:p>
        </w:tc>
        <w:tc>
          <w:tcPr>
            <w:tcW w:w="0" w:type="auto"/>
          </w:tcPr>
          <w:p w14:paraId="779CC4F5" w14:textId="77777777" w:rsidR="00FF4EF1" w:rsidRDefault="00000000">
            <w:r>
              <w:t>地图渲染、路线规划、地理编码</w:t>
            </w:r>
          </w:p>
        </w:tc>
      </w:tr>
      <w:tr w:rsidR="00FF4EF1" w14:paraId="0AB00B61" w14:textId="77777777">
        <w:tc>
          <w:tcPr>
            <w:tcW w:w="0" w:type="auto"/>
          </w:tcPr>
          <w:p w14:paraId="3CE7C6BB" w14:textId="77777777" w:rsidR="00FF4EF1" w:rsidRDefault="00000000">
            <w:r>
              <w:t>后端框架</w:t>
            </w:r>
          </w:p>
        </w:tc>
        <w:tc>
          <w:tcPr>
            <w:tcW w:w="0" w:type="auto"/>
          </w:tcPr>
          <w:p w14:paraId="22BFC169" w14:textId="77777777" w:rsidR="00FF4EF1" w:rsidRDefault="00000000">
            <w:r>
              <w:t>Spring Boot 3.5 + Java 17</w:t>
            </w:r>
          </w:p>
        </w:tc>
        <w:tc>
          <w:tcPr>
            <w:tcW w:w="0" w:type="auto"/>
          </w:tcPr>
          <w:p w14:paraId="316BABF1" w14:textId="77777777" w:rsidR="00FF4EF1" w:rsidRDefault="00000000">
            <w:r>
              <w:t>REST API 服务</w:t>
            </w:r>
          </w:p>
        </w:tc>
      </w:tr>
      <w:tr w:rsidR="00FF4EF1" w14:paraId="433D2719" w14:textId="77777777">
        <w:tc>
          <w:tcPr>
            <w:tcW w:w="0" w:type="auto"/>
          </w:tcPr>
          <w:p w14:paraId="1EB13F03" w14:textId="77777777" w:rsidR="00FF4EF1" w:rsidRDefault="00000000">
            <w:r>
              <w:t>数据库</w:t>
            </w:r>
          </w:p>
        </w:tc>
        <w:tc>
          <w:tcPr>
            <w:tcW w:w="0" w:type="auto"/>
          </w:tcPr>
          <w:p w14:paraId="10CB2777" w14:textId="77777777" w:rsidR="00FF4EF1" w:rsidRDefault="00000000">
            <w:r>
              <w:t xml:space="preserve">PostgreSQL 16 + </w:t>
            </w:r>
            <w:proofErr w:type="spellStart"/>
            <w:r>
              <w:t>PostGIS</w:t>
            </w:r>
            <w:proofErr w:type="spellEnd"/>
            <w:r>
              <w:t xml:space="preserve"> 3.4</w:t>
            </w:r>
          </w:p>
        </w:tc>
        <w:tc>
          <w:tcPr>
            <w:tcW w:w="0" w:type="auto"/>
          </w:tcPr>
          <w:p w14:paraId="5CB5BDBF" w14:textId="77777777" w:rsidR="00FF4EF1" w:rsidRDefault="00000000">
            <w:r>
              <w:t>空间数据存储与查询</w:t>
            </w:r>
          </w:p>
        </w:tc>
      </w:tr>
      <w:tr w:rsidR="00FF4EF1" w14:paraId="2119451C" w14:textId="77777777">
        <w:tc>
          <w:tcPr>
            <w:tcW w:w="0" w:type="auto"/>
          </w:tcPr>
          <w:p w14:paraId="1C11B457" w14:textId="77777777" w:rsidR="00FF4EF1" w:rsidRDefault="00000000">
            <w:r>
              <w:t>数据库迁移</w:t>
            </w:r>
          </w:p>
        </w:tc>
        <w:tc>
          <w:tcPr>
            <w:tcW w:w="0" w:type="auto"/>
          </w:tcPr>
          <w:p w14:paraId="6E40214E" w14:textId="77777777" w:rsidR="00FF4EF1" w:rsidRDefault="00000000">
            <w:r>
              <w:t>Flyway</w:t>
            </w:r>
          </w:p>
        </w:tc>
        <w:tc>
          <w:tcPr>
            <w:tcW w:w="0" w:type="auto"/>
          </w:tcPr>
          <w:p w14:paraId="2D4A93EA" w14:textId="77777777" w:rsidR="00FF4EF1" w:rsidRDefault="00000000">
            <w:r>
              <w:t>Schema 版本管理与自动迁移</w:t>
            </w:r>
          </w:p>
        </w:tc>
      </w:tr>
      <w:tr w:rsidR="00FF4EF1" w14:paraId="6EBF6B20" w14:textId="77777777">
        <w:tc>
          <w:tcPr>
            <w:tcW w:w="0" w:type="auto"/>
          </w:tcPr>
          <w:p w14:paraId="617D197D" w14:textId="77777777" w:rsidR="00FF4EF1" w:rsidRDefault="00000000">
            <w:r>
              <w:t>容器化</w:t>
            </w:r>
          </w:p>
        </w:tc>
        <w:tc>
          <w:tcPr>
            <w:tcW w:w="0" w:type="auto"/>
          </w:tcPr>
          <w:p w14:paraId="1747B3D8" w14:textId="77777777" w:rsidR="00FF4EF1" w:rsidRDefault="00000000">
            <w:r>
              <w:t>Docker + Docker Compose</w:t>
            </w:r>
          </w:p>
        </w:tc>
        <w:tc>
          <w:tcPr>
            <w:tcW w:w="0" w:type="auto"/>
          </w:tcPr>
          <w:p w14:paraId="34CB1A5E" w14:textId="77777777" w:rsidR="00FF4EF1" w:rsidRDefault="00000000">
            <w:r>
              <w:t>生产环境部署</w:t>
            </w:r>
          </w:p>
        </w:tc>
      </w:tr>
      <w:tr w:rsidR="00FF4EF1" w14:paraId="29C6BC45" w14:textId="77777777">
        <w:tc>
          <w:tcPr>
            <w:tcW w:w="0" w:type="auto"/>
          </w:tcPr>
          <w:p w14:paraId="407DA8CE" w14:textId="77777777" w:rsidR="00FF4EF1" w:rsidRDefault="00000000">
            <w:r>
              <w:t>移动端</w:t>
            </w:r>
          </w:p>
        </w:tc>
        <w:tc>
          <w:tcPr>
            <w:tcW w:w="0" w:type="auto"/>
          </w:tcPr>
          <w:p w14:paraId="2FC1BC2E" w14:textId="77777777" w:rsidR="00FF4EF1" w:rsidRDefault="00000000">
            <w:r>
              <w:t>Capacitor 8</w:t>
            </w:r>
          </w:p>
        </w:tc>
        <w:tc>
          <w:tcPr>
            <w:tcW w:w="0" w:type="auto"/>
          </w:tcPr>
          <w:p w14:paraId="365D0648" w14:textId="77777777" w:rsidR="00FF4EF1" w:rsidRDefault="00000000">
            <w:r>
              <w:t>Web 应用打包为 Android APK</w:t>
            </w:r>
          </w:p>
        </w:tc>
      </w:tr>
      <w:tr w:rsidR="00FF4EF1" w14:paraId="5F4F5FDF" w14:textId="77777777">
        <w:tc>
          <w:tcPr>
            <w:tcW w:w="0" w:type="auto"/>
          </w:tcPr>
          <w:p w14:paraId="48315AD0" w14:textId="77777777" w:rsidR="00FF4EF1" w:rsidRDefault="00000000">
            <w:r>
              <w:t>PWA</w:t>
            </w:r>
          </w:p>
        </w:tc>
        <w:tc>
          <w:tcPr>
            <w:tcW w:w="0" w:type="auto"/>
          </w:tcPr>
          <w:p w14:paraId="2875BCCC" w14:textId="77777777" w:rsidR="00FF4EF1" w:rsidRDefault="00000000">
            <w:r>
              <w:t xml:space="preserve">Service Worker + </w:t>
            </w:r>
            <w:proofErr w:type="spellStart"/>
            <w:r>
              <w:t>vite</w:t>
            </w:r>
            <w:proofErr w:type="spellEnd"/>
            <w:r>
              <w:t>-plugin-</w:t>
            </w:r>
            <w:proofErr w:type="spellStart"/>
            <w:r>
              <w:t>pwa</w:t>
            </w:r>
            <w:proofErr w:type="spellEnd"/>
          </w:p>
        </w:tc>
        <w:tc>
          <w:tcPr>
            <w:tcW w:w="0" w:type="auto"/>
          </w:tcPr>
          <w:p w14:paraId="47D8B2C7" w14:textId="77777777" w:rsidR="00FF4EF1" w:rsidRDefault="00000000">
            <w:r>
              <w:t>Windows 桌面安装支持</w:t>
            </w:r>
          </w:p>
        </w:tc>
      </w:tr>
      <w:tr w:rsidR="00FF4EF1" w14:paraId="3EAEC36E" w14:textId="77777777">
        <w:tc>
          <w:tcPr>
            <w:tcW w:w="0" w:type="auto"/>
          </w:tcPr>
          <w:p w14:paraId="031DD737" w14:textId="77777777" w:rsidR="00FF4EF1" w:rsidRDefault="00000000">
            <w:r>
              <w:t>单元测试</w:t>
            </w:r>
          </w:p>
        </w:tc>
        <w:tc>
          <w:tcPr>
            <w:tcW w:w="0" w:type="auto"/>
          </w:tcPr>
          <w:p w14:paraId="2AD60D5B" w14:textId="77777777" w:rsidR="00FF4EF1" w:rsidRDefault="00000000">
            <w:r>
              <w:t xml:space="preserve">JUnit + Mockito（后端）/ </w:t>
            </w:r>
            <w:proofErr w:type="spellStart"/>
            <w:r>
              <w:t>Vitest</w:t>
            </w:r>
            <w:proofErr w:type="spellEnd"/>
            <w:r>
              <w:t>（前端）</w:t>
            </w:r>
          </w:p>
        </w:tc>
        <w:tc>
          <w:tcPr>
            <w:tcW w:w="0" w:type="auto"/>
          </w:tcPr>
          <w:p w14:paraId="70CB34A0" w14:textId="77777777" w:rsidR="00FF4EF1" w:rsidRDefault="00000000">
            <w:r>
              <w:t>代码级测试</w:t>
            </w:r>
          </w:p>
        </w:tc>
      </w:tr>
      <w:tr w:rsidR="00FF4EF1" w14:paraId="317D97CF" w14:textId="77777777">
        <w:tc>
          <w:tcPr>
            <w:tcW w:w="0" w:type="auto"/>
          </w:tcPr>
          <w:p w14:paraId="518C1C9D" w14:textId="77777777" w:rsidR="00FF4EF1" w:rsidRDefault="00000000">
            <w:r>
              <w:t>E2E 测试</w:t>
            </w:r>
          </w:p>
        </w:tc>
        <w:tc>
          <w:tcPr>
            <w:tcW w:w="0" w:type="auto"/>
          </w:tcPr>
          <w:p w14:paraId="0732A215" w14:textId="77777777" w:rsidR="00FF4EF1" w:rsidRDefault="00000000">
            <w:r>
              <w:t>Playwright</w:t>
            </w:r>
          </w:p>
        </w:tc>
        <w:tc>
          <w:tcPr>
            <w:tcW w:w="0" w:type="auto"/>
          </w:tcPr>
          <w:p w14:paraId="3C80BA73" w14:textId="77777777" w:rsidR="00FF4EF1" w:rsidRDefault="00000000">
            <w:r>
              <w:t>端到端集成测试</w:t>
            </w:r>
          </w:p>
        </w:tc>
      </w:tr>
      <w:tr w:rsidR="00FF4EF1" w14:paraId="328935D5" w14:textId="77777777">
        <w:tc>
          <w:tcPr>
            <w:tcW w:w="0" w:type="auto"/>
          </w:tcPr>
          <w:p w14:paraId="3A35A55C" w14:textId="77777777" w:rsidR="00FF4EF1" w:rsidRDefault="00000000">
            <w:r>
              <w:lastRenderedPageBreak/>
              <w:t>CI/CD</w:t>
            </w:r>
          </w:p>
        </w:tc>
        <w:tc>
          <w:tcPr>
            <w:tcW w:w="0" w:type="auto"/>
          </w:tcPr>
          <w:p w14:paraId="37158700" w14:textId="77777777" w:rsidR="00FF4EF1" w:rsidRDefault="00000000">
            <w:r>
              <w:t>GitHub Actions</w:t>
            </w:r>
          </w:p>
        </w:tc>
        <w:tc>
          <w:tcPr>
            <w:tcW w:w="0" w:type="auto"/>
          </w:tcPr>
          <w:p w14:paraId="4FE8D6E7" w14:textId="77777777" w:rsidR="00FF4EF1" w:rsidRDefault="00000000">
            <w:r>
              <w:t>6 条自动化流水线</w:t>
            </w:r>
          </w:p>
        </w:tc>
      </w:tr>
      <w:tr w:rsidR="00FF4EF1" w14:paraId="66DB1773" w14:textId="77777777">
        <w:tc>
          <w:tcPr>
            <w:tcW w:w="0" w:type="auto"/>
          </w:tcPr>
          <w:p w14:paraId="54E30505" w14:textId="77777777" w:rsidR="00FF4EF1" w:rsidRDefault="00000000">
            <w:r>
              <w:t>版本管理</w:t>
            </w:r>
          </w:p>
        </w:tc>
        <w:tc>
          <w:tcPr>
            <w:tcW w:w="0" w:type="auto"/>
          </w:tcPr>
          <w:p w14:paraId="24446616" w14:textId="77777777" w:rsidR="00FF4EF1" w:rsidRDefault="00000000">
            <w:r>
              <w:t>Git + GitHub</w:t>
            </w:r>
          </w:p>
        </w:tc>
        <w:tc>
          <w:tcPr>
            <w:tcW w:w="0" w:type="auto"/>
          </w:tcPr>
          <w:p w14:paraId="6F0D2897" w14:textId="77777777" w:rsidR="00FF4EF1" w:rsidRDefault="00000000">
            <w:r>
              <w:t>Git Flow 分支模型</w:t>
            </w:r>
          </w:p>
        </w:tc>
      </w:tr>
      <w:tr w:rsidR="00FF4EF1" w14:paraId="4285E8F9" w14:textId="77777777">
        <w:tc>
          <w:tcPr>
            <w:tcW w:w="0" w:type="auto"/>
          </w:tcPr>
          <w:p w14:paraId="7E1F7482" w14:textId="77777777" w:rsidR="00FF4EF1" w:rsidRDefault="00000000">
            <w:r>
              <w:t>代码评审</w:t>
            </w:r>
          </w:p>
        </w:tc>
        <w:tc>
          <w:tcPr>
            <w:tcW w:w="0" w:type="auto"/>
          </w:tcPr>
          <w:p w14:paraId="17C5A859" w14:textId="77777777" w:rsidR="00FF4EF1" w:rsidRDefault="00000000">
            <w:r>
              <w:t>GitHub Pull Request</w:t>
            </w:r>
          </w:p>
        </w:tc>
        <w:tc>
          <w:tcPr>
            <w:tcW w:w="0" w:type="auto"/>
          </w:tcPr>
          <w:p w14:paraId="14D82165" w14:textId="77777777" w:rsidR="00FF4EF1" w:rsidRDefault="00000000">
            <w:r>
              <w:t>至少 1 人评审</w:t>
            </w:r>
          </w:p>
        </w:tc>
      </w:tr>
      <w:tr w:rsidR="00FF4EF1" w14:paraId="5340D22E" w14:textId="77777777">
        <w:tc>
          <w:tcPr>
            <w:tcW w:w="0" w:type="auto"/>
          </w:tcPr>
          <w:p w14:paraId="264764A9" w14:textId="77777777" w:rsidR="00FF4EF1" w:rsidRDefault="00000000">
            <w:r>
              <w:t>API 文档</w:t>
            </w:r>
          </w:p>
        </w:tc>
        <w:tc>
          <w:tcPr>
            <w:tcW w:w="0" w:type="auto"/>
          </w:tcPr>
          <w:p w14:paraId="1BED76D2" w14:textId="77777777" w:rsidR="00FF4EF1" w:rsidRDefault="00000000">
            <w:r>
              <w:t>Swagger/</w:t>
            </w:r>
            <w:proofErr w:type="spellStart"/>
            <w:r>
              <w:t>OpenAPI</w:t>
            </w:r>
            <w:proofErr w:type="spellEnd"/>
          </w:p>
        </w:tc>
        <w:tc>
          <w:tcPr>
            <w:tcW w:w="0" w:type="auto"/>
          </w:tcPr>
          <w:p w14:paraId="7FF41E71" w14:textId="77777777" w:rsidR="00FF4EF1" w:rsidRDefault="00000000">
            <w:r>
              <w:t>自动生成 API 文档</w:t>
            </w:r>
          </w:p>
        </w:tc>
      </w:tr>
      <w:tr w:rsidR="00FF4EF1" w14:paraId="058B71C9" w14:textId="77777777">
        <w:tc>
          <w:tcPr>
            <w:tcW w:w="0" w:type="auto"/>
          </w:tcPr>
          <w:p w14:paraId="78CC15BC" w14:textId="77777777" w:rsidR="00FF4EF1" w:rsidRDefault="00000000">
            <w:r>
              <w:t>IDE</w:t>
            </w:r>
          </w:p>
        </w:tc>
        <w:tc>
          <w:tcPr>
            <w:tcW w:w="0" w:type="auto"/>
          </w:tcPr>
          <w:p w14:paraId="486AC422" w14:textId="77777777" w:rsidR="00FF4EF1" w:rsidRDefault="00000000">
            <w:r>
              <w:t>VS Code / IntelliJ IDEA</w:t>
            </w:r>
          </w:p>
        </w:tc>
        <w:tc>
          <w:tcPr>
            <w:tcW w:w="0" w:type="auto"/>
          </w:tcPr>
          <w:p w14:paraId="42F3297D" w14:textId="77777777" w:rsidR="00FF4EF1" w:rsidRDefault="00000000">
            <w:r>
              <w:t>开发环境</w:t>
            </w:r>
          </w:p>
        </w:tc>
      </w:tr>
      <w:tr w:rsidR="00FF4EF1" w14:paraId="4063CC54" w14:textId="77777777">
        <w:tc>
          <w:tcPr>
            <w:tcW w:w="0" w:type="auto"/>
          </w:tcPr>
          <w:p w14:paraId="5198E989" w14:textId="77777777" w:rsidR="00FF4EF1" w:rsidRDefault="00000000">
            <w:r>
              <w:t>项目管理</w:t>
            </w:r>
          </w:p>
        </w:tc>
        <w:tc>
          <w:tcPr>
            <w:tcW w:w="0" w:type="auto"/>
          </w:tcPr>
          <w:p w14:paraId="72440B7A" w14:textId="77777777" w:rsidR="00FF4EF1" w:rsidRDefault="00000000">
            <w:r>
              <w:t>GitHub Issues</w:t>
            </w:r>
          </w:p>
        </w:tc>
        <w:tc>
          <w:tcPr>
            <w:tcW w:w="0" w:type="auto"/>
          </w:tcPr>
          <w:p w14:paraId="377937F0" w14:textId="77777777" w:rsidR="00FF4EF1" w:rsidRDefault="00000000">
            <w:r>
              <w:t>任务跟踪与 Bug 管理</w:t>
            </w:r>
          </w:p>
        </w:tc>
      </w:tr>
    </w:tbl>
    <w:p w14:paraId="4FA279B2" w14:textId="77777777" w:rsidR="00FF4EF1" w:rsidRDefault="00FF4EF1"/>
    <w:p w14:paraId="272390EF" w14:textId="77777777" w:rsidR="00FF4EF1" w:rsidRDefault="00000000">
      <w:pPr>
        <w:pStyle w:val="2"/>
      </w:pPr>
      <w:bookmarkStart w:id="12" w:name="_Toc76678179"/>
      <w:r>
        <w:rPr>
          <w:rFonts w:hint="eastAsia"/>
        </w:rPr>
        <w:t>开</w:t>
      </w:r>
      <w:r>
        <w:t>发</w:t>
      </w:r>
      <w:r>
        <w:rPr>
          <w:rFonts w:hint="eastAsia"/>
        </w:rPr>
        <w:t>计划</w:t>
      </w:r>
      <w:bookmarkEnd w:id="12"/>
    </w:p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1134"/>
        <w:gridCol w:w="1418"/>
        <w:gridCol w:w="1842"/>
        <w:gridCol w:w="2510"/>
        <w:gridCol w:w="1726"/>
      </w:tblGrid>
      <w:tr w:rsidR="00FF4EF1" w14:paraId="49D69405" w14:textId="77777777">
        <w:tc>
          <w:tcPr>
            <w:tcW w:w="1134" w:type="dxa"/>
          </w:tcPr>
          <w:p w14:paraId="1A7BF08D" w14:textId="77777777" w:rsidR="00FF4EF1" w:rsidRDefault="00000000">
            <w:pPr>
              <w:pStyle w:val="a5"/>
              <w:ind w:left="0"/>
              <w:rPr>
                <w:b/>
              </w:rPr>
            </w:pPr>
            <w:r>
              <w:rPr>
                <w:rFonts w:hint="eastAsia"/>
                <w:b/>
              </w:rPr>
              <w:t>迭</w:t>
            </w:r>
            <w:r>
              <w:rPr>
                <w:b/>
              </w:rPr>
              <w:t>代名称</w:t>
            </w:r>
          </w:p>
        </w:tc>
        <w:tc>
          <w:tcPr>
            <w:tcW w:w="1418" w:type="dxa"/>
          </w:tcPr>
          <w:p w14:paraId="1FC80EE4" w14:textId="77777777" w:rsidR="00FF4EF1" w:rsidRDefault="00000000">
            <w:pPr>
              <w:pStyle w:val="a5"/>
              <w:ind w:left="0"/>
              <w:rPr>
                <w:b/>
              </w:rPr>
            </w:pPr>
            <w:r>
              <w:rPr>
                <w:rFonts w:hint="eastAsia"/>
                <w:b/>
              </w:rPr>
              <w:t>起止时间</w:t>
            </w:r>
          </w:p>
        </w:tc>
        <w:tc>
          <w:tcPr>
            <w:tcW w:w="1842" w:type="dxa"/>
          </w:tcPr>
          <w:p w14:paraId="58F0071C" w14:textId="77777777" w:rsidR="00FF4EF1" w:rsidRDefault="00000000">
            <w:pPr>
              <w:pStyle w:val="a5"/>
              <w:ind w:left="0"/>
              <w:rPr>
                <w:b/>
              </w:rPr>
            </w:pPr>
            <w:r>
              <w:rPr>
                <w:rFonts w:hint="eastAsia"/>
                <w:b/>
              </w:rPr>
              <w:t>所缓</w:t>
            </w:r>
            <w:r>
              <w:rPr>
                <w:b/>
              </w:rPr>
              <w:t>解</w:t>
            </w:r>
            <w:r>
              <w:rPr>
                <w:rFonts w:hint="eastAsia"/>
                <w:b/>
              </w:rPr>
              <w:t>的</w:t>
            </w:r>
            <w:r>
              <w:rPr>
                <w:b/>
              </w:rPr>
              <w:t>风险</w:t>
            </w:r>
          </w:p>
        </w:tc>
        <w:tc>
          <w:tcPr>
            <w:tcW w:w="2510" w:type="dxa"/>
          </w:tcPr>
          <w:p w14:paraId="0B4DA58D" w14:textId="77777777" w:rsidR="00FF4EF1" w:rsidRDefault="00000000">
            <w:pPr>
              <w:pStyle w:val="a5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</w:t>
            </w:r>
            <w:r>
              <w:rPr>
                <w:b/>
              </w:rPr>
              <w:t>完成的</w:t>
            </w:r>
            <w:r>
              <w:rPr>
                <w:rFonts w:hint="eastAsia"/>
                <w:b/>
              </w:rPr>
              <w:t>任务</w:t>
            </w:r>
          </w:p>
        </w:tc>
        <w:tc>
          <w:tcPr>
            <w:tcW w:w="1726" w:type="dxa"/>
          </w:tcPr>
          <w:p w14:paraId="3CD4C6AC" w14:textId="77777777" w:rsidR="00FF4EF1" w:rsidRDefault="00000000">
            <w:pPr>
              <w:pStyle w:val="a5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需提交的成果</w:t>
            </w:r>
          </w:p>
        </w:tc>
      </w:tr>
      <w:tr w:rsidR="00FF4EF1" w14:paraId="54B26A3D" w14:textId="77777777">
        <w:tc>
          <w:tcPr>
            <w:tcW w:w="1134" w:type="dxa"/>
          </w:tcPr>
          <w:p w14:paraId="47F94DFF" w14:textId="77777777" w:rsidR="00FF4EF1" w:rsidRDefault="00000000">
            <w:r>
              <w:t>迭代 1：架构基线与 v1.0.0</w:t>
            </w:r>
          </w:p>
        </w:tc>
        <w:tc>
          <w:tcPr>
            <w:tcW w:w="1418" w:type="dxa"/>
          </w:tcPr>
          <w:p w14:paraId="423202BB" w14:textId="77777777" w:rsidR="00FF4EF1" w:rsidRDefault="00000000">
            <w:r>
              <w:t>2026-06-10 ~ 2026-06-14</w:t>
            </w:r>
          </w:p>
        </w:tc>
        <w:tc>
          <w:tcPr>
            <w:tcW w:w="1842" w:type="dxa"/>
          </w:tcPr>
          <w:p w14:paraId="139FAAA2" w14:textId="77777777" w:rsidR="00FF4EF1" w:rsidRDefault="00000000">
            <w:r>
              <w:t>风险 3（进度不同步）</w:t>
            </w:r>
          </w:p>
        </w:tc>
        <w:tc>
          <w:tcPr>
            <w:tcW w:w="2510" w:type="dxa"/>
          </w:tcPr>
          <w:p w14:paraId="6F61D580" w14:textId="77777777" w:rsidR="00FF4EF1" w:rsidRDefault="00000000">
            <w:r>
              <w:t>•</w:t>
            </w:r>
            <w:r>
              <w:t xml:space="preserve"> 搭建项目骨架（前端/后端/数据库） </w:t>
            </w:r>
            <w:r>
              <w:t>•</w:t>
            </w:r>
            <w:r>
              <w:t xml:space="preserve"> 后端 </w:t>
            </w:r>
            <w:proofErr w:type="spellStart"/>
            <w:r>
              <w:t>PostGIS</w:t>
            </w:r>
            <w:proofErr w:type="spellEnd"/>
            <w:r>
              <w:t xml:space="preserve"> API（7 个端点） </w:t>
            </w:r>
            <w:r>
              <w:t>•</w:t>
            </w:r>
            <w:r>
              <w:t xml:space="preserve"> 前端 React 脚手架 + </w:t>
            </w:r>
            <w:proofErr w:type="spellStart"/>
            <w:r>
              <w:t>MapSurface</w:t>
            </w:r>
            <w:proofErr w:type="spellEnd"/>
            <w:r>
              <w:t xml:space="preserve"> </w:t>
            </w:r>
            <w:r>
              <w:t>•</w:t>
            </w:r>
            <w:r>
              <w:t xml:space="preserve"> 路线对比 + 热力图核心功能 </w:t>
            </w:r>
            <w:r>
              <w:t>•</w:t>
            </w:r>
            <w:r>
              <w:t xml:space="preserve"> Backend/Frontend CI 流水线 </w:t>
            </w:r>
            <w:r>
              <w:t>•</w:t>
            </w:r>
            <w:r>
              <w:t xml:space="preserve"> Mock 降级链路 </w:t>
            </w:r>
            <w:r>
              <w:t>•</w:t>
            </w:r>
            <w:r>
              <w:t xml:space="preserve"> v1.0.0 发布</w:t>
            </w:r>
          </w:p>
        </w:tc>
        <w:tc>
          <w:tcPr>
            <w:tcW w:w="1726" w:type="dxa"/>
          </w:tcPr>
          <w:p w14:paraId="174888BD" w14:textId="77777777" w:rsidR="00FF4EF1" w:rsidRDefault="00000000">
            <w:r>
              <w:t>•</w:t>
            </w:r>
            <w:r>
              <w:t xml:space="preserve"> 可运行的前后端应用 </w:t>
            </w:r>
            <w:r>
              <w:t>•</w:t>
            </w:r>
            <w:r>
              <w:t xml:space="preserve"> Swagger API 文档 </w:t>
            </w:r>
            <w:r>
              <w:t>•</w:t>
            </w:r>
            <w:r>
              <w:t xml:space="preserve"> CI 流水线 </w:t>
            </w:r>
            <w:r>
              <w:t>•</w:t>
            </w:r>
            <w:r>
              <w:t xml:space="preserve"> v1.0.0 Release </w:t>
            </w:r>
            <w:r>
              <w:t>•</w:t>
            </w:r>
            <w:r>
              <w:t xml:space="preserve"> PR #1~#18</w:t>
            </w:r>
          </w:p>
        </w:tc>
      </w:tr>
      <w:tr w:rsidR="00FF4EF1" w14:paraId="06B431A3" w14:textId="77777777">
        <w:tc>
          <w:tcPr>
            <w:tcW w:w="1134" w:type="dxa"/>
          </w:tcPr>
          <w:p w14:paraId="5BA28D1C" w14:textId="77777777" w:rsidR="00FF4EF1" w:rsidRDefault="00000000">
            <w:r>
              <w:t>迭代 2：校园版与页面流程</w:t>
            </w:r>
          </w:p>
        </w:tc>
        <w:tc>
          <w:tcPr>
            <w:tcW w:w="1418" w:type="dxa"/>
          </w:tcPr>
          <w:p w14:paraId="060C5B0B" w14:textId="77777777" w:rsidR="00FF4EF1" w:rsidRDefault="00000000">
            <w:r>
              <w:t>2026-06-15 ~ 2026-06-29</w:t>
            </w:r>
          </w:p>
        </w:tc>
        <w:tc>
          <w:tcPr>
            <w:tcW w:w="1842" w:type="dxa"/>
          </w:tcPr>
          <w:p w14:paraId="230D6FBE" w14:textId="77777777" w:rsidR="00FF4EF1" w:rsidRDefault="00000000">
            <w:r>
              <w:t>风险 1（API 不可用）、风险 3（进度不同步）</w:t>
            </w:r>
          </w:p>
        </w:tc>
        <w:tc>
          <w:tcPr>
            <w:tcW w:w="2510" w:type="dxa"/>
          </w:tcPr>
          <w:p w14:paraId="55848F15" w14:textId="77777777" w:rsidR="00FF4EF1" w:rsidRDefault="00000000">
            <w:r>
              <w:t>•</w:t>
            </w:r>
            <w:r>
              <w:t xml:space="preserve"> 欢迎页 + 三阶段页面流程 </w:t>
            </w:r>
            <w:r>
              <w:t>•</w:t>
            </w:r>
            <w:r>
              <w:t xml:space="preserve"> 校园地图边界约束与固定端点 </w:t>
            </w:r>
            <w:r>
              <w:t>•</w:t>
            </w:r>
            <w:r>
              <w:t xml:space="preserve"> 校园 Demo 数据迁移 </w:t>
            </w:r>
            <w:r>
              <w:t>•</w:t>
            </w:r>
            <w:r>
              <w:t xml:space="preserve"> 跨平台 CORS 配置 </w:t>
            </w:r>
            <w:r>
              <w:t>•</w:t>
            </w:r>
            <w:r>
              <w:t xml:space="preserve"> 趋势面板与通勤完成流程 </w:t>
            </w:r>
            <w:r>
              <w:t>•</w:t>
            </w:r>
            <w:r>
              <w:t xml:space="preserve"> 起终点双列表选择器 </w:t>
            </w:r>
            <w:r>
              <w:t>•</w:t>
            </w:r>
            <w:r>
              <w:t xml:space="preserve"> 动态 Mock 路线生成（正弦扰动算法）</w:t>
            </w:r>
          </w:p>
        </w:tc>
        <w:tc>
          <w:tcPr>
            <w:tcW w:w="1726" w:type="dxa"/>
          </w:tcPr>
          <w:p w14:paraId="59720845" w14:textId="77777777" w:rsidR="00FF4EF1" w:rsidRDefault="00000000">
            <w:r>
              <w:t>•</w:t>
            </w:r>
            <w:r>
              <w:t xml:space="preserve"> 完整校园 Demo 流程 </w:t>
            </w:r>
            <w:r>
              <w:t>•</w:t>
            </w:r>
            <w:r>
              <w:t xml:space="preserve"> 三阶段页面导航 </w:t>
            </w:r>
            <w:r>
              <w:t>•</w:t>
            </w:r>
            <w:r>
              <w:t xml:space="preserve"> 校园数据种子脚本 </w:t>
            </w:r>
            <w:r>
              <w:t>•</w:t>
            </w:r>
            <w:r>
              <w:t xml:space="preserve"> PR #20~#29</w:t>
            </w:r>
          </w:p>
        </w:tc>
      </w:tr>
      <w:tr w:rsidR="00FF4EF1" w14:paraId="20EDA9E0" w14:textId="77777777">
        <w:tc>
          <w:tcPr>
            <w:tcW w:w="1134" w:type="dxa"/>
          </w:tcPr>
          <w:p w14:paraId="49E0E346" w14:textId="77777777" w:rsidR="00FF4EF1" w:rsidRDefault="00000000">
            <w:r>
              <w:t>迭代 3：跨平台与 v1.1.0</w:t>
            </w:r>
          </w:p>
        </w:tc>
        <w:tc>
          <w:tcPr>
            <w:tcW w:w="1418" w:type="dxa"/>
          </w:tcPr>
          <w:p w14:paraId="537BE2F3" w14:textId="77777777" w:rsidR="00FF4EF1" w:rsidRDefault="00000000">
            <w:r>
              <w:t>2026-06-29 ~ 2026-06-30</w:t>
            </w:r>
          </w:p>
        </w:tc>
        <w:tc>
          <w:tcPr>
            <w:tcW w:w="1842" w:type="dxa"/>
          </w:tcPr>
          <w:p w14:paraId="52BE5B0B" w14:textId="77777777" w:rsidR="00FF4EF1" w:rsidRDefault="00000000">
            <w:r>
              <w:t>风险 2（CI 不稳定）、风险 4（Android 兼容）</w:t>
            </w:r>
          </w:p>
        </w:tc>
        <w:tc>
          <w:tcPr>
            <w:tcW w:w="2510" w:type="dxa"/>
          </w:tcPr>
          <w:p w14:paraId="6BB79BDF" w14:textId="77777777" w:rsidR="00FF4EF1" w:rsidRDefault="00000000">
            <w:r>
              <w:t>•</w:t>
            </w:r>
            <w:r>
              <w:t xml:space="preserve"> Capacitor 8 Android 集成 </w:t>
            </w:r>
            <w:r>
              <w:t>•</w:t>
            </w:r>
            <w:r>
              <w:t xml:space="preserve"> Windows PWA 支持 </w:t>
            </w:r>
            <w:r>
              <w:t>•</w:t>
            </w:r>
            <w:r>
              <w:t xml:space="preserve"> Android Build CI + APK Verification </w:t>
            </w:r>
            <w:r>
              <w:t>•</w:t>
            </w:r>
            <w:r>
              <w:t xml:space="preserve"> E2E 测试（移动端） </w:t>
            </w:r>
            <w:r>
              <w:t>•</w:t>
            </w:r>
            <w:r>
              <w:t xml:space="preserve"> Android 签名构建与发布 </w:t>
            </w:r>
            <w:r>
              <w:t>•</w:t>
            </w:r>
            <w:r>
              <w:t xml:space="preserve"> 版本号检查 CI </w:t>
            </w:r>
            <w:r>
              <w:t>•</w:t>
            </w:r>
            <w:r>
              <w:t xml:space="preserve"> 生产环境 HTTPS 部署文档 </w:t>
            </w:r>
            <w:r>
              <w:t>•</w:t>
            </w:r>
            <w:r>
              <w:t xml:space="preserve"> v1.1.0 发布</w:t>
            </w:r>
          </w:p>
        </w:tc>
        <w:tc>
          <w:tcPr>
            <w:tcW w:w="1726" w:type="dxa"/>
          </w:tcPr>
          <w:p w14:paraId="7DE3A2E8" w14:textId="77777777" w:rsidR="00FF4EF1" w:rsidRDefault="00000000">
            <w:r>
              <w:t>•</w:t>
            </w:r>
            <w:r>
              <w:t xml:space="preserve"> Android APK </w:t>
            </w:r>
            <w:r>
              <w:t>•</w:t>
            </w:r>
            <w:r>
              <w:t xml:space="preserve"> PWA 安装包 </w:t>
            </w:r>
            <w:r>
              <w:t>•</w:t>
            </w:r>
            <w:r>
              <w:t xml:space="preserve"> 6 条 CI 流水线 </w:t>
            </w:r>
            <w:r>
              <w:t>•</w:t>
            </w:r>
            <w:r>
              <w:t xml:space="preserve"> 部署指南 </w:t>
            </w:r>
            <w:r>
              <w:t>•</w:t>
            </w:r>
            <w:r>
              <w:t xml:space="preserve"> v1.1.0 Release </w:t>
            </w:r>
            <w:r>
              <w:t>•</w:t>
            </w:r>
            <w:r>
              <w:t xml:space="preserve"> PR #24~#48</w:t>
            </w:r>
          </w:p>
        </w:tc>
      </w:tr>
      <w:tr w:rsidR="00FF4EF1" w14:paraId="76F09CBC" w14:textId="77777777">
        <w:tc>
          <w:tcPr>
            <w:tcW w:w="1134" w:type="dxa"/>
          </w:tcPr>
          <w:p w14:paraId="589AB923" w14:textId="77777777" w:rsidR="00FF4EF1" w:rsidRDefault="00000000">
            <w:r>
              <w:t>迭代 4：Bug 修复与优化</w:t>
            </w:r>
          </w:p>
        </w:tc>
        <w:tc>
          <w:tcPr>
            <w:tcW w:w="1418" w:type="dxa"/>
          </w:tcPr>
          <w:p w14:paraId="42BD477C" w14:textId="77777777" w:rsidR="00FF4EF1" w:rsidRDefault="00000000">
            <w:r>
              <w:t>2026-07-01 ~ 持续</w:t>
            </w:r>
          </w:p>
        </w:tc>
        <w:tc>
          <w:tcPr>
            <w:tcW w:w="1842" w:type="dxa"/>
          </w:tcPr>
          <w:p w14:paraId="726C3CBB" w14:textId="77777777" w:rsidR="00FF4EF1" w:rsidRDefault="00000000">
            <w:r>
              <w:t>风险 1（API 不可用）、风险 2（CI 不稳定）、风险 4（Android 兼容）</w:t>
            </w:r>
          </w:p>
        </w:tc>
        <w:tc>
          <w:tcPr>
            <w:tcW w:w="2510" w:type="dxa"/>
          </w:tcPr>
          <w:p w14:paraId="3D62C639" w14:textId="77777777" w:rsidR="00FF4EF1" w:rsidRDefault="00000000">
            <w:r>
              <w:t>•</w:t>
            </w:r>
            <w:r>
              <w:t xml:space="preserve"> 后端 </w:t>
            </w:r>
            <w:proofErr w:type="spellStart"/>
            <w:r>
              <w:t>MockRouteProvider</w:t>
            </w:r>
            <w:proofErr w:type="spellEnd"/>
            <w:r>
              <w:t xml:space="preserve"> 曲线路径改进 </w:t>
            </w:r>
            <w:r>
              <w:t>•</w:t>
            </w:r>
            <w:r>
              <w:t xml:space="preserve"> 离线热力图 fallback </w:t>
            </w:r>
            <w:r>
              <w:t>•</w:t>
            </w:r>
            <w:r>
              <w:t xml:space="preserve"> Android API 错误处理 </w:t>
            </w:r>
            <w:r>
              <w:t>•</w:t>
            </w:r>
            <w:r>
              <w:t xml:space="preserve"> APK 加载卡住修复 </w:t>
            </w:r>
            <w:r>
              <w:t>•</w:t>
            </w:r>
            <w:r>
              <w:t xml:space="preserve"> 后端不可用时快速报错 </w:t>
            </w:r>
            <w:r>
              <w:t>•</w:t>
            </w:r>
            <w:r>
              <w:t xml:space="preserve"> 真机测试 + PWA 验证</w:t>
            </w:r>
          </w:p>
        </w:tc>
        <w:tc>
          <w:tcPr>
            <w:tcW w:w="1726" w:type="dxa"/>
          </w:tcPr>
          <w:p w14:paraId="115B4EF4" w14:textId="77777777" w:rsidR="00FF4EF1" w:rsidRDefault="00000000">
            <w:r>
              <w:t>•</w:t>
            </w:r>
            <w:r>
              <w:t xml:space="preserve"> 优化后的 Mock 路线生成 </w:t>
            </w:r>
            <w:r>
              <w:t>•</w:t>
            </w:r>
            <w:r>
              <w:t xml:space="preserve"> 完善的离线降级链路 </w:t>
            </w:r>
            <w:r>
              <w:t>•</w:t>
            </w:r>
            <w:r>
              <w:t xml:space="preserve"> 修复的 Android APK </w:t>
            </w:r>
            <w:r>
              <w:t>•</w:t>
            </w:r>
            <w:r>
              <w:t xml:space="preserve"> PR #49~#53</w:t>
            </w:r>
          </w:p>
        </w:tc>
      </w:tr>
    </w:tbl>
    <w:p w14:paraId="07B9DE0C" w14:textId="77777777" w:rsidR="00FF4EF1" w:rsidRDefault="00FF4EF1">
      <w:pPr>
        <w:pStyle w:val="a5"/>
      </w:pPr>
    </w:p>
    <w:p w14:paraId="00882EAE" w14:textId="77777777" w:rsidR="00FF4EF1" w:rsidRDefault="00000000">
      <w:pPr>
        <w:pStyle w:val="2"/>
      </w:pPr>
      <w:bookmarkStart w:id="13" w:name="_Toc76678180"/>
      <w:r>
        <w:rPr>
          <w:rFonts w:hint="eastAsia"/>
        </w:rPr>
        <w:t>质量保证计划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2181"/>
        <w:gridCol w:w="1692"/>
        <w:gridCol w:w="4547"/>
      </w:tblGrid>
      <w:tr w:rsidR="00FF4EF1" w14:paraId="5C1B29C3" w14:textId="77777777">
        <w:tc>
          <w:tcPr>
            <w:tcW w:w="0" w:type="auto"/>
          </w:tcPr>
          <w:p w14:paraId="03738528" w14:textId="77777777" w:rsidR="00FF4EF1" w:rsidRDefault="00000000">
            <w:r>
              <w:rPr>
                <w:b/>
              </w:rPr>
              <w:t>活动</w:t>
            </w:r>
          </w:p>
        </w:tc>
        <w:tc>
          <w:tcPr>
            <w:tcW w:w="0" w:type="auto"/>
          </w:tcPr>
          <w:p w14:paraId="01C80F00" w14:textId="77777777" w:rsidR="00FF4EF1" w:rsidRDefault="00000000">
            <w:r>
              <w:rPr>
                <w:b/>
              </w:rPr>
              <w:t>负责人</w:t>
            </w:r>
          </w:p>
        </w:tc>
        <w:tc>
          <w:tcPr>
            <w:tcW w:w="0" w:type="auto"/>
          </w:tcPr>
          <w:p w14:paraId="72F42C33" w14:textId="77777777" w:rsidR="00FF4EF1" w:rsidRDefault="00000000">
            <w:r>
              <w:rPr>
                <w:b/>
              </w:rPr>
              <w:t>时间安排</w:t>
            </w:r>
          </w:p>
        </w:tc>
        <w:tc>
          <w:tcPr>
            <w:tcW w:w="0" w:type="auto"/>
          </w:tcPr>
          <w:p w14:paraId="1C50A01D" w14:textId="77777777" w:rsidR="00FF4EF1" w:rsidRDefault="00000000">
            <w:r>
              <w:rPr>
                <w:b/>
              </w:rPr>
              <w:t>方式</w:t>
            </w:r>
          </w:p>
        </w:tc>
      </w:tr>
      <w:tr w:rsidR="00FF4EF1" w14:paraId="47E41097" w14:textId="77777777">
        <w:tc>
          <w:tcPr>
            <w:tcW w:w="0" w:type="auto"/>
          </w:tcPr>
          <w:p w14:paraId="191E04A5" w14:textId="77777777" w:rsidR="00FF4EF1" w:rsidRDefault="00000000">
            <w:r>
              <w:lastRenderedPageBreak/>
              <w:t>需求评审</w:t>
            </w:r>
          </w:p>
        </w:tc>
        <w:tc>
          <w:tcPr>
            <w:tcW w:w="0" w:type="auto"/>
          </w:tcPr>
          <w:p w14:paraId="2FA4E983" w14:textId="77777777" w:rsidR="00FF4EF1" w:rsidRDefault="00000000">
            <w:r>
              <w:t>全体成员</w:t>
            </w:r>
          </w:p>
        </w:tc>
        <w:tc>
          <w:tcPr>
            <w:tcW w:w="0" w:type="auto"/>
          </w:tcPr>
          <w:p w14:paraId="649F0993" w14:textId="77777777" w:rsidR="00FF4EF1" w:rsidRDefault="00000000">
            <w:r>
              <w:t>每次迭代开始前</w:t>
            </w:r>
          </w:p>
        </w:tc>
        <w:tc>
          <w:tcPr>
            <w:tcW w:w="0" w:type="auto"/>
          </w:tcPr>
          <w:p w14:paraId="443F3514" w14:textId="77777777" w:rsidR="00FF4EF1" w:rsidRDefault="00000000">
            <w:r>
              <w:t>GitHub Issue 讨论 + 团队会议确认需求范围</w:t>
            </w:r>
          </w:p>
        </w:tc>
      </w:tr>
      <w:tr w:rsidR="00FF4EF1" w14:paraId="1D55A2C2" w14:textId="77777777">
        <w:tc>
          <w:tcPr>
            <w:tcW w:w="0" w:type="auto"/>
          </w:tcPr>
          <w:p w14:paraId="135D3FE8" w14:textId="77777777" w:rsidR="00FF4EF1" w:rsidRDefault="00000000">
            <w:r>
              <w:t>设计评审</w:t>
            </w:r>
          </w:p>
        </w:tc>
        <w:tc>
          <w:tcPr>
            <w:tcW w:w="0" w:type="auto"/>
          </w:tcPr>
          <w:p w14:paraId="7B6972F5" w14:textId="77777777" w:rsidR="00FF4EF1" w:rsidRDefault="00000000">
            <w:r>
              <w:t>对应成员 + 1人交叉评审</w:t>
            </w:r>
          </w:p>
        </w:tc>
        <w:tc>
          <w:tcPr>
            <w:tcW w:w="0" w:type="auto"/>
          </w:tcPr>
          <w:p w14:paraId="176C0C61" w14:textId="77777777" w:rsidR="00FF4EF1" w:rsidRDefault="00000000">
            <w:r>
              <w:t>PR 提交时</w:t>
            </w:r>
          </w:p>
        </w:tc>
        <w:tc>
          <w:tcPr>
            <w:tcW w:w="0" w:type="auto"/>
          </w:tcPr>
          <w:p w14:paraId="2723A3F5" w14:textId="77777777" w:rsidR="00FF4EF1" w:rsidRDefault="00000000">
            <w:r>
              <w:t>GitHub PR Review，至少 1 名非作者成员评审通过</w:t>
            </w:r>
          </w:p>
        </w:tc>
      </w:tr>
      <w:tr w:rsidR="00FF4EF1" w14:paraId="102A0D12" w14:textId="77777777">
        <w:tc>
          <w:tcPr>
            <w:tcW w:w="0" w:type="auto"/>
          </w:tcPr>
          <w:p w14:paraId="79519B27" w14:textId="77777777" w:rsidR="00FF4EF1" w:rsidRDefault="00000000">
            <w:r>
              <w:t>代码评审</w:t>
            </w:r>
          </w:p>
        </w:tc>
        <w:tc>
          <w:tcPr>
            <w:tcW w:w="0" w:type="auto"/>
          </w:tcPr>
          <w:p w14:paraId="4ABA2D97" w14:textId="77777777" w:rsidR="00FF4EF1" w:rsidRDefault="00000000">
            <w:r>
              <w:t>非作者成员</w:t>
            </w:r>
          </w:p>
        </w:tc>
        <w:tc>
          <w:tcPr>
            <w:tcW w:w="0" w:type="auto"/>
          </w:tcPr>
          <w:p w14:paraId="6373CE99" w14:textId="77777777" w:rsidR="00FF4EF1" w:rsidRDefault="00000000">
            <w:r>
              <w:t>每个 PR 合并前</w:t>
            </w:r>
          </w:p>
        </w:tc>
        <w:tc>
          <w:tcPr>
            <w:tcW w:w="0" w:type="auto"/>
          </w:tcPr>
          <w:p w14:paraId="6CC9AE21" w14:textId="77777777" w:rsidR="00FF4EF1" w:rsidRDefault="00000000">
            <w:r>
              <w:t>GitHub PR Review + CI 自动化检查</w:t>
            </w:r>
          </w:p>
        </w:tc>
      </w:tr>
      <w:tr w:rsidR="00FF4EF1" w14:paraId="323B619B" w14:textId="77777777">
        <w:tc>
          <w:tcPr>
            <w:tcW w:w="0" w:type="auto"/>
          </w:tcPr>
          <w:p w14:paraId="3844205D" w14:textId="77777777" w:rsidR="00FF4EF1" w:rsidRDefault="00000000">
            <w:r>
              <w:t>单元测试</w:t>
            </w:r>
          </w:p>
        </w:tc>
        <w:tc>
          <w:tcPr>
            <w:tcW w:w="0" w:type="auto"/>
          </w:tcPr>
          <w:p w14:paraId="289A6BCD" w14:textId="77777777" w:rsidR="00FF4EF1" w:rsidRDefault="00000000">
            <w:r>
              <w:t>各成员负责自己模块</w:t>
            </w:r>
          </w:p>
        </w:tc>
        <w:tc>
          <w:tcPr>
            <w:tcW w:w="0" w:type="auto"/>
          </w:tcPr>
          <w:p w14:paraId="47264D0C" w14:textId="77777777" w:rsidR="00FF4EF1" w:rsidRDefault="00000000">
            <w:r>
              <w:t>持续进行</w:t>
            </w:r>
          </w:p>
        </w:tc>
        <w:tc>
          <w:tcPr>
            <w:tcW w:w="0" w:type="auto"/>
          </w:tcPr>
          <w:p w14:paraId="23669A55" w14:textId="77777777" w:rsidR="00FF4EF1" w:rsidRDefault="00000000">
            <w:r>
              <w:t xml:space="preserve">后端 JUnit + Mockito（Maven verify）；前端 </w:t>
            </w:r>
            <w:proofErr w:type="spellStart"/>
            <w:r>
              <w:t>Vitest</w:t>
            </w:r>
            <w:proofErr w:type="spellEnd"/>
          </w:p>
        </w:tc>
      </w:tr>
      <w:tr w:rsidR="00FF4EF1" w14:paraId="1B71F9EE" w14:textId="77777777">
        <w:tc>
          <w:tcPr>
            <w:tcW w:w="0" w:type="auto"/>
          </w:tcPr>
          <w:p w14:paraId="2B1C5006" w14:textId="77777777" w:rsidR="00FF4EF1" w:rsidRDefault="00000000">
            <w:r>
              <w:t>集成测试</w:t>
            </w:r>
          </w:p>
        </w:tc>
        <w:tc>
          <w:tcPr>
            <w:tcW w:w="0" w:type="auto"/>
          </w:tcPr>
          <w:p w14:paraId="7836D26A" w14:textId="77777777" w:rsidR="00FF4EF1" w:rsidRDefault="00000000">
            <w:r>
              <w:t>Member C 主导</w:t>
            </w:r>
          </w:p>
        </w:tc>
        <w:tc>
          <w:tcPr>
            <w:tcW w:w="0" w:type="auto"/>
          </w:tcPr>
          <w:p w14:paraId="6A331D59" w14:textId="77777777" w:rsidR="00FF4EF1" w:rsidRDefault="00000000">
            <w:r>
              <w:t>PR 合并时自动运行</w:t>
            </w:r>
          </w:p>
        </w:tc>
        <w:tc>
          <w:tcPr>
            <w:tcW w:w="0" w:type="auto"/>
          </w:tcPr>
          <w:p w14:paraId="45F9CE73" w14:textId="77777777" w:rsidR="00FF4EF1" w:rsidRDefault="00000000">
            <w:r>
              <w:t>Full-stack E2E（Playwright）+ Frontend/Backend CI</w:t>
            </w:r>
          </w:p>
        </w:tc>
      </w:tr>
      <w:tr w:rsidR="00FF4EF1" w14:paraId="368B098F" w14:textId="77777777">
        <w:tc>
          <w:tcPr>
            <w:tcW w:w="0" w:type="auto"/>
          </w:tcPr>
          <w:p w14:paraId="7E8DE55E" w14:textId="77777777" w:rsidR="00FF4EF1" w:rsidRDefault="00000000">
            <w:r>
              <w:t>E2E 测试</w:t>
            </w:r>
          </w:p>
        </w:tc>
        <w:tc>
          <w:tcPr>
            <w:tcW w:w="0" w:type="auto"/>
          </w:tcPr>
          <w:p w14:paraId="24A5330C" w14:textId="77777777" w:rsidR="00FF4EF1" w:rsidRDefault="00000000">
            <w:r>
              <w:t>Member C 主导</w:t>
            </w:r>
          </w:p>
        </w:tc>
        <w:tc>
          <w:tcPr>
            <w:tcW w:w="0" w:type="auto"/>
          </w:tcPr>
          <w:p w14:paraId="70A41C69" w14:textId="77777777" w:rsidR="00FF4EF1" w:rsidRDefault="00000000">
            <w:r>
              <w:t>PR 合并时自动运行</w:t>
            </w:r>
          </w:p>
        </w:tc>
        <w:tc>
          <w:tcPr>
            <w:tcW w:w="0" w:type="auto"/>
          </w:tcPr>
          <w:p w14:paraId="62E2EC2B" w14:textId="77777777" w:rsidR="00FF4EF1" w:rsidRDefault="00000000">
            <w:r>
              <w:t>Playwright E2E + Android 模拟器 E2E Smoke</w:t>
            </w:r>
          </w:p>
        </w:tc>
      </w:tr>
      <w:tr w:rsidR="00FF4EF1" w14:paraId="68EFD6A0" w14:textId="77777777">
        <w:tc>
          <w:tcPr>
            <w:tcW w:w="0" w:type="auto"/>
          </w:tcPr>
          <w:p w14:paraId="0EFA87EC" w14:textId="77777777" w:rsidR="00FF4EF1" w:rsidRDefault="00000000">
            <w:r>
              <w:t>系统测试</w:t>
            </w:r>
          </w:p>
        </w:tc>
        <w:tc>
          <w:tcPr>
            <w:tcW w:w="0" w:type="auto"/>
          </w:tcPr>
          <w:p w14:paraId="3C3D1B76" w14:textId="77777777" w:rsidR="00FF4EF1" w:rsidRDefault="00000000">
            <w:r>
              <w:t>全体成员</w:t>
            </w:r>
          </w:p>
        </w:tc>
        <w:tc>
          <w:tcPr>
            <w:tcW w:w="0" w:type="auto"/>
          </w:tcPr>
          <w:p w14:paraId="0F535696" w14:textId="77777777" w:rsidR="00FF4EF1" w:rsidRDefault="00000000">
            <w:r>
              <w:t>版本发布前</w:t>
            </w:r>
          </w:p>
        </w:tc>
        <w:tc>
          <w:tcPr>
            <w:tcW w:w="0" w:type="auto"/>
          </w:tcPr>
          <w:p w14:paraId="0B2D6E5F" w14:textId="77777777" w:rsidR="00FF4EF1" w:rsidRDefault="00000000">
            <w:r>
              <w:t>手动联调验收 + 真机测试 + PWA 验证</w:t>
            </w:r>
          </w:p>
        </w:tc>
      </w:tr>
      <w:tr w:rsidR="00FF4EF1" w14:paraId="456C1868" w14:textId="77777777">
        <w:tc>
          <w:tcPr>
            <w:tcW w:w="0" w:type="auto"/>
          </w:tcPr>
          <w:p w14:paraId="5409A718" w14:textId="77777777" w:rsidR="00FF4EF1" w:rsidRDefault="00000000">
            <w:r>
              <w:t>代码质量</w:t>
            </w:r>
          </w:p>
        </w:tc>
        <w:tc>
          <w:tcPr>
            <w:tcW w:w="0" w:type="auto"/>
          </w:tcPr>
          <w:p w14:paraId="115C1DF0" w14:textId="77777777" w:rsidR="00FF4EF1" w:rsidRDefault="00000000">
            <w:r>
              <w:t>CI 自动化</w:t>
            </w:r>
          </w:p>
        </w:tc>
        <w:tc>
          <w:tcPr>
            <w:tcW w:w="0" w:type="auto"/>
          </w:tcPr>
          <w:p w14:paraId="15F527FA" w14:textId="77777777" w:rsidR="00FF4EF1" w:rsidRDefault="00000000">
            <w:r>
              <w:t>每次 push</w:t>
            </w:r>
          </w:p>
        </w:tc>
        <w:tc>
          <w:tcPr>
            <w:tcW w:w="0" w:type="auto"/>
          </w:tcPr>
          <w:p w14:paraId="790B669A" w14:textId="77777777" w:rsidR="00FF4EF1" w:rsidRDefault="00000000">
            <w:r>
              <w:t>TypeScript 编译检查 + Java Maven verify + lint</w:t>
            </w:r>
          </w:p>
        </w:tc>
      </w:tr>
    </w:tbl>
    <w:p w14:paraId="5EF12E5D" w14:textId="77777777" w:rsidR="00FF4EF1" w:rsidRDefault="00FF4EF1"/>
    <w:p w14:paraId="658C84CB" w14:textId="77777777" w:rsidR="00FF4EF1" w:rsidRDefault="00000000">
      <w:pPr>
        <w:pStyle w:val="2"/>
      </w:pPr>
      <w:bookmarkStart w:id="14" w:name="_Toc76678181"/>
      <w:r>
        <w:rPr>
          <w:rFonts w:hint="eastAsia"/>
        </w:rPr>
        <w:t>项目</w:t>
      </w:r>
      <w:r>
        <w:t>沟通</w:t>
      </w:r>
      <w:r>
        <w:rPr>
          <w:rFonts w:hint="eastAsia"/>
        </w:rPr>
        <w:t>计划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6"/>
        <w:gridCol w:w="1016"/>
        <w:gridCol w:w="1316"/>
        <w:gridCol w:w="3616"/>
      </w:tblGrid>
      <w:tr w:rsidR="00FF4EF1" w14:paraId="7077A4AC" w14:textId="77777777">
        <w:tc>
          <w:tcPr>
            <w:tcW w:w="0" w:type="auto"/>
          </w:tcPr>
          <w:p w14:paraId="5ACF45DF" w14:textId="77777777" w:rsidR="00FF4EF1" w:rsidRDefault="00000000">
            <w:r>
              <w:rPr>
                <w:b/>
              </w:rPr>
              <w:t>沟通方式</w:t>
            </w:r>
          </w:p>
        </w:tc>
        <w:tc>
          <w:tcPr>
            <w:tcW w:w="0" w:type="auto"/>
          </w:tcPr>
          <w:p w14:paraId="5CB86BF4" w14:textId="77777777" w:rsidR="00FF4EF1" w:rsidRDefault="00000000">
            <w:r>
              <w:rPr>
                <w:b/>
              </w:rPr>
              <w:t>参与者</w:t>
            </w:r>
          </w:p>
        </w:tc>
        <w:tc>
          <w:tcPr>
            <w:tcW w:w="0" w:type="auto"/>
          </w:tcPr>
          <w:p w14:paraId="2A1257B8" w14:textId="77777777" w:rsidR="00FF4EF1" w:rsidRDefault="00000000">
            <w:r>
              <w:rPr>
                <w:b/>
              </w:rPr>
              <w:t>频率</w:t>
            </w:r>
          </w:p>
        </w:tc>
        <w:tc>
          <w:tcPr>
            <w:tcW w:w="0" w:type="auto"/>
          </w:tcPr>
          <w:p w14:paraId="1CBBECC9" w14:textId="77777777" w:rsidR="00FF4EF1" w:rsidRDefault="00000000">
            <w:r>
              <w:rPr>
                <w:b/>
              </w:rPr>
              <w:t>内容</w:t>
            </w:r>
          </w:p>
        </w:tc>
      </w:tr>
      <w:tr w:rsidR="00FF4EF1" w14:paraId="1ED8214B" w14:textId="77777777">
        <w:tc>
          <w:tcPr>
            <w:tcW w:w="0" w:type="auto"/>
          </w:tcPr>
          <w:p w14:paraId="38F54987" w14:textId="77777777" w:rsidR="00FF4EF1" w:rsidRDefault="00000000">
            <w:r>
              <w:t>GitHub Issues</w:t>
            </w:r>
          </w:p>
        </w:tc>
        <w:tc>
          <w:tcPr>
            <w:tcW w:w="0" w:type="auto"/>
          </w:tcPr>
          <w:p w14:paraId="3512A160" w14:textId="77777777" w:rsidR="00FF4EF1" w:rsidRDefault="00000000">
            <w:r>
              <w:t>全体成员</w:t>
            </w:r>
          </w:p>
        </w:tc>
        <w:tc>
          <w:tcPr>
            <w:tcW w:w="0" w:type="auto"/>
          </w:tcPr>
          <w:p w14:paraId="26C5B7D8" w14:textId="77777777" w:rsidR="00FF4EF1" w:rsidRDefault="00000000">
            <w:r>
              <w:t>持续</w:t>
            </w:r>
          </w:p>
        </w:tc>
        <w:tc>
          <w:tcPr>
            <w:tcW w:w="0" w:type="auto"/>
          </w:tcPr>
          <w:p w14:paraId="0A2A9664" w14:textId="77777777" w:rsidR="00FF4EF1" w:rsidRDefault="00000000">
            <w:r>
              <w:t>任务分配、Bug 报告、功能讨论</w:t>
            </w:r>
          </w:p>
        </w:tc>
      </w:tr>
      <w:tr w:rsidR="00FF4EF1" w14:paraId="626FFF57" w14:textId="77777777">
        <w:tc>
          <w:tcPr>
            <w:tcW w:w="0" w:type="auto"/>
          </w:tcPr>
          <w:p w14:paraId="6481FF1A" w14:textId="77777777" w:rsidR="00FF4EF1" w:rsidRDefault="00000000">
            <w:r>
              <w:t>GitHub PR Review</w:t>
            </w:r>
          </w:p>
        </w:tc>
        <w:tc>
          <w:tcPr>
            <w:tcW w:w="0" w:type="auto"/>
          </w:tcPr>
          <w:p w14:paraId="6A2485DF" w14:textId="77777777" w:rsidR="00FF4EF1" w:rsidRDefault="00000000">
            <w:r>
              <w:t>全体成员</w:t>
            </w:r>
          </w:p>
        </w:tc>
        <w:tc>
          <w:tcPr>
            <w:tcW w:w="0" w:type="auto"/>
          </w:tcPr>
          <w:p w14:paraId="1630BEC4" w14:textId="77777777" w:rsidR="00FF4EF1" w:rsidRDefault="00000000">
            <w:r>
              <w:t>每个 PR</w:t>
            </w:r>
          </w:p>
        </w:tc>
        <w:tc>
          <w:tcPr>
            <w:tcW w:w="0" w:type="auto"/>
          </w:tcPr>
          <w:p w14:paraId="67131741" w14:textId="77777777" w:rsidR="00FF4EF1" w:rsidRDefault="00000000">
            <w:r>
              <w:t>代码评审、技术方案讨论</w:t>
            </w:r>
          </w:p>
        </w:tc>
      </w:tr>
      <w:tr w:rsidR="00FF4EF1" w14:paraId="06DFF833" w14:textId="77777777">
        <w:tc>
          <w:tcPr>
            <w:tcW w:w="0" w:type="auto"/>
          </w:tcPr>
          <w:p w14:paraId="7DA38791" w14:textId="77777777" w:rsidR="00FF4EF1" w:rsidRDefault="00000000">
            <w:r>
              <w:t>团队会议</w:t>
            </w:r>
          </w:p>
        </w:tc>
        <w:tc>
          <w:tcPr>
            <w:tcW w:w="0" w:type="auto"/>
          </w:tcPr>
          <w:p w14:paraId="0594B326" w14:textId="77777777" w:rsidR="00FF4EF1" w:rsidRDefault="00000000">
            <w:r>
              <w:t>全体成员</w:t>
            </w:r>
          </w:p>
        </w:tc>
        <w:tc>
          <w:tcPr>
            <w:tcW w:w="0" w:type="auto"/>
          </w:tcPr>
          <w:p w14:paraId="34A97AD1" w14:textId="77777777" w:rsidR="00FF4EF1" w:rsidRDefault="00000000">
            <w:r>
              <w:t>每周 1-2 次</w:t>
            </w:r>
          </w:p>
        </w:tc>
        <w:tc>
          <w:tcPr>
            <w:tcW w:w="0" w:type="auto"/>
          </w:tcPr>
          <w:p w14:paraId="64D97EBD" w14:textId="77777777" w:rsidR="00FF4EF1" w:rsidRDefault="00000000">
            <w:r>
              <w:t>迭代进度回顾、风险识别、下阶段计划</w:t>
            </w:r>
          </w:p>
        </w:tc>
      </w:tr>
      <w:tr w:rsidR="00FF4EF1" w14:paraId="02215266" w14:textId="77777777">
        <w:tc>
          <w:tcPr>
            <w:tcW w:w="0" w:type="auto"/>
          </w:tcPr>
          <w:p w14:paraId="59416058" w14:textId="77777777" w:rsidR="00FF4EF1" w:rsidRDefault="00000000">
            <w:r>
              <w:t>GitHub Actions</w:t>
            </w:r>
          </w:p>
        </w:tc>
        <w:tc>
          <w:tcPr>
            <w:tcW w:w="0" w:type="auto"/>
          </w:tcPr>
          <w:p w14:paraId="3C19E311" w14:textId="77777777" w:rsidR="00FF4EF1" w:rsidRDefault="00000000">
            <w:r>
              <w:t>自动通知</w:t>
            </w:r>
          </w:p>
        </w:tc>
        <w:tc>
          <w:tcPr>
            <w:tcW w:w="0" w:type="auto"/>
          </w:tcPr>
          <w:p w14:paraId="4828C783" w14:textId="77777777" w:rsidR="00FF4EF1" w:rsidRDefault="00000000">
            <w:r>
              <w:t>每次 CI</w:t>
            </w:r>
          </w:p>
        </w:tc>
        <w:tc>
          <w:tcPr>
            <w:tcW w:w="0" w:type="auto"/>
          </w:tcPr>
          <w:p w14:paraId="5F7AB93D" w14:textId="77777777" w:rsidR="00FF4EF1" w:rsidRDefault="00000000">
            <w:r>
              <w:t>构建/测试结果自动反馈</w:t>
            </w:r>
          </w:p>
        </w:tc>
      </w:tr>
      <w:tr w:rsidR="00FF4EF1" w14:paraId="1F5CAA3D" w14:textId="77777777">
        <w:tc>
          <w:tcPr>
            <w:tcW w:w="0" w:type="auto"/>
          </w:tcPr>
          <w:p w14:paraId="5362C27C" w14:textId="77777777" w:rsidR="00FF4EF1" w:rsidRDefault="00000000">
            <w:r>
              <w:t>CHANGELOG.md</w:t>
            </w:r>
          </w:p>
        </w:tc>
        <w:tc>
          <w:tcPr>
            <w:tcW w:w="0" w:type="auto"/>
          </w:tcPr>
          <w:p w14:paraId="0ECBE811" w14:textId="77777777" w:rsidR="00FF4EF1" w:rsidRDefault="00000000">
            <w:r>
              <w:t>全体成员</w:t>
            </w:r>
          </w:p>
        </w:tc>
        <w:tc>
          <w:tcPr>
            <w:tcW w:w="0" w:type="auto"/>
          </w:tcPr>
          <w:p w14:paraId="3F929690" w14:textId="77777777" w:rsidR="00FF4EF1" w:rsidRDefault="00000000">
            <w:r>
              <w:t>版本发布时</w:t>
            </w:r>
          </w:p>
        </w:tc>
        <w:tc>
          <w:tcPr>
            <w:tcW w:w="0" w:type="auto"/>
          </w:tcPr>
          <w:p w14:paraId="75A6E99A" w14:textId="77777777" w:rsidR="00FF4EF1" w:rsidRDefault="00000000">
            <w:r>
              <w:t>版本变更记录</w:t>
            </w:r>
          </w:p>
        </w:tc>
      </w:tr>
    </w:tbl>
    <w:p w14:paraId="40FBB236" w14:textId="77777777" w:rsidR="00FF4EF1" w:rsidRDefault="00FF4EF1"/>
    <w:p w14:paraId="12F0A979" w14:textId="77777777" w:rsidR="00FF4EF1" w:rsidRDefault="00000000">
      <w:pPr>
        <w:pStyle w:val="2"/>
      </w:pPr>
      <w:bookmarkStart w:id="15" w:name="_Toc76678182"/>
      <w:r>
        <w:rPr>
          <w:rFonts w:hint="eastAsia"/>
        </w:rPr>
        <w:t>培训计划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3"/>
        <w:gridCol w:w="1150"/>
        <w:gridCol w:w="2333"/>
        <w:gridCol w:w="2784"/>
      </w:tblGrid>
      <w:tr w:rsidR="00FF4EF1" w14:paraId="597EABD3" w14:textId="77777777">
        <w:tc>
          <w:tcPr>
            <w:tcW w:w="0" w:type="auto"/>
          </w:tcPr>
          <w:p w14:paraId="35A230FE" w14:textId="77777777" w:rsidR="00FF4EF1" w:rsidRDefault="00000000">
            <w:r>
              <w:rPr>
                <w:b/>
              </w:rPr>
              <w:t>培训内容</w:t>
            </w:r>
          </w:p>
        </w:tc>
        <w:tc>
          <w:tcPr>
            <w:tcW w:w="0" w:type="auto"/>
          </w:tcPr>
          <w:p w14:paraId="2A3E564B" w14:textId="77777777" w:rsidR="00FF4EF1" w:rsidRDefault="00000000">
            <w:r>
              <w:rPr>
                <w:b/>
              </w:rPr>
              <w:t>受众</w:t>
            </w:r>
          </w:p>
        </w:tc>
        <w:tc>
          <w:tcPr>
            <w:tcW w:w="0" w:type="auto"/>
          </w:tcPr>
          <w:p w14:paraId="348142CE" w14:textId="77777777" w:rsidR="00FF4EF1" w:rsidRDefault="00000000">
            <w:r>
              <w:rPr>
                <w:b/>
              </w:rPr>
              <w:t>完成时间</w:t>
            </w:r>
          </w:p>
        </w:tc>
        <w:tc>
          <w:tcPr>
            <w:tcW w:w="0" w:type="auto"/>
          </w:tcPr>
          <w:p w14:paraId="5DEC9E38" w14:textId="77777777" w:rsidR="00FF4EF1" w:rsidRDefault="00000000">
            <w:r>
              <w:rPr>
                <w:b/>
              </w:rPr>
              <w:t>方式</w:t>
            </w:r>
          </w:p>
        </w:tc>
      </w:tr>
      <w:tr w:rsidR="00FF4EF1" w14:paraId="06266ABD" w14:textId="77777777">
        <w:tc>
          <w:tcPr>
            <w:tcW w:w="0" w:type="auto"/>
          </w:tcPr>
          <w:p w14:paraId="6B92A38D" w14:textId="77777777" w:rsidR="00FF4EF1" w:rsidRDefault="00000000">
            <w:r>
              <w:t>Git Flow 与 Conventional Commits</w:t>
            </w:r>
          </w:p>
        </w:tc>
        <w:tc>
          <w:tcPr>
            <w:tcW w:w="0" w:type="auto"/>
          </w:tcPr>
          <w:p w14:paraId="7399599F" w14:textId="77777777" w:rsidR="00FF4EF1" w:rsidRDefault="00000000">
            <w:r>
              <w:t>全体成员</w:t>
            </w:r>
          </w:p>
        </w:tc>
        <w:tc>
          <w:tcPr>
            <w:tcW w:w="0" w:type="auto"/>
          </w:tcPr>
          <w:p w14:paraId="5D101D46" w14:textId="77777777" w:rsidR="00FF4EF1" w:rsidRDefault="00000000">
            <w:r>
              <w:t>项目启动时（2026-06-10）</w:t>
            </w:r>
          </w:p>
        </w:tc>
        <w:tc>
          <w:tcPr>
            <w:tcW w:w="0" w:type="auto"/>
          </w:tcPr>
          <w:p w14:paraId="4E3FF1A7" w14:textId="77777777" w:rsidR="00FF4EF1" w:rsidRDefault="00000000">
            <w:r>
              <w:t>团队协作约定文档 + 实操</w:t>
            </w:r>
          </w:p>
        </w:tc>
      </w:tr>
      <w:tr w:rsidR="00FF4EF1" w14:paraId="40EF22D1" w14:textId="77777777">
        <w:tc>
          <w:tcPr>
            <w:tcW w:w="0" w:type="auto"/>
          </w:tcPr>
          <w:p w14:paraId="0AD98AB0" w14:textId="77777777" w:rsidR="00FF4EF1" w:rsidRDefault="00000000">
            <w:r>
              <w:t>React 19 + TypeScript 基础</w:t>
            </w:r>
          </w:p>
        </w:tc>
        <w:tc>
          <w:tcPr>
            <w:tcW w:w="0" w:type="auto"/>
          </w:tcPr>
          <w:p w14:paraId="56AA33FD" w14:textId="77777777" w:rsidR="00FF4EF1" w:rsidRDefault="00000000">
            <w:r>
              <w:t>Member A/B</w:t>
            </w:r>
          </w:p>
        </w:tc>
        <w:tc>
          <w:tcPr>
            <w:tcW w:w="0" w:type="auto"/>
          </w:tcPr>
          <w:p w14:paraId="5A9957A3" w14:textId="77777777" w:rsidR="00FF4EF1" w:rsidRDefault="00000000">
            <w:r>
              <w:t>迭代 1 前</w:t>
            </w:r>
          </w:p>
        </w:tc>
        <w:tc>
          <w:tcPr>
            <w:tcW w:w="0" w:type="auto"/>
          </w:tcPr>
          <w:p w14:paraId="47C3E32D" w14:textId="77777777" w:rsidR="00FF4EF1" w:rsidRDefault="00000000">
            <w:r>
              <w:t>官方文档 + 项目脚手架</w:t>
            </w:r>
          </w:p>
        </w:tc>
      </w:tr>
      <w:tr w:rsidR="00FF4EF1" w14:paraId="25227DAC" w14:textId="77777777">
        <w:tc>
          <w:tcPr>
            <w:tcW w:w="0" w:type="auto"/>
          </w:tcPr>
          <w:p w14:paraId="3117943A" w14:textId="77777777" w:rsidR="00FF4EF1" w:rsidRDefault="00000000">
            <w:r>
              <w:t xml:space="preserve">Spring Boot 3.5 + </w:t>
            </w:r>
            <w:proofErr w:type="spellStart"/>
            <w:r>
              <w:t>PostGIS</w:t>
            </w:r>
            <w:proofErr w:type="spellEnd"/>
          </w:p>
        </w:tc>
        <w:tc>
          <w:tcPr>
            <w:tcW w:w="0" w:type="auto"/>
          </w:tcPr>
          <w:p w14:paraId="709E48EA" w14:textId="77777777" w:rsidR="00FF4EF1" w:rsidRDefault="00000000">
            <w:r>
              <w:t>Member A/C</w:t>
            </w:r>
          </w:p>
        </w:tc>
        <w:tc>
          <w:tcPr>
            <w:tcW w:w="0" w:type="auto"/>
          </w:tcPr>
          <w:p w14:paraId="03601CAB" w14:textId="77777777" w:rsidR="00FF4EF1" w:rsidRDefault="00000000">
            <w:r>
              <w:t>迭代 1 期间</w:t>
            </w:r>
          </w:p>
        </w:tc>
        <w:tc>
          <w:tcPr>
            <w:tcW w:w="0" w:type="auto"/>
          </w:tcPr>
          <w:p w14:paraId="19386FB7" w14:textId="77777777" w:rsidR="00FF4EF1" w:rsidRDefault="00000000">
            <w:r>
              <w:t>后端 README + Swagger 文档</w:t>
            </w:r>
          </w:p>
        </w:tc>
      </w:tr>
      <w:tr w:rsidR="00FF4EF1" w14:paraId="5351AD71" w14:textId="77777777">
        <w:tc>
          <w:tcPr>
            <w:tcW w:w="0" w:type="auto"/>
          </w:tcPr>
          <w:p w14:paraId="373C002F" w14:textId="77777777" w:rsidR="00FF4EF1" w:rsidRDefault="00000000">
            <w:r>
              <w:t>Playwright E2E 测试</w:t>
            </w:r>
          </w:p>
        </w:tc>
        <w:tc>
          <w:tcPr>
            <w:tcW w:w="0" w:type="auto"/>
          </w:tcPr>
          <w:p w14:paraId="13DFD69B" w14:textId="77777777" w:rsidR="00FF4EF1" w:rsidRDefault="00000000">
            <w:r>
              <w:t>Member A/B</w:t>
            </w:r>
          </w:p>
        </w:tc>
        <w:tc>
          <w:tcPr>
            <w:tcW w:w="0" w:type="auto"/>
          </w:tcPr>
          <w:p w14:paraId="0D38AF62" w14:textId="77777777" w:rsidR="00FF4EF1" w:rsidRDefault="00000000">
            <w:r>
              <w:t>迭代 2 期间</w:t>
            </w:r>
          </w:p>
        </w:tc>
        <w:tc>
          <w:tcPr>
            <w:tcW w:w="0" w:type="auto"/>
          </w:tcPr>
          <w:p w14:paraId="52AD097C" w14:textId="77777777" w:rsidR="00FF4EF1" w:rsidRDefault="00000000">
            <w:r>
              <w:t>现有测试用例参考</w:t>
            </w:r>
          </w:p>
        </w:tc>
      </w:tr>
      <w:tr w:rsidR="00FF4EF1" w14:paraId="03502219" w14:textId="77777777">
        <w:tc>
          <w:tcPr>
            <w:tcW w:w="0" w:type="auto"/>
          </w:tcPr>
          <w:p w14:paraId="7F77A841" w14:textId="77777777" w:rsidR="00FF4EF1" w:rsidRDefault="00000000">
            <w:r>
              <w:t>Capacitor Android 打包</w:t>
            </w:r>
          </w:p>
        </w:tc>
        <w:tc>
          <w:tcPr>
            <w:tcW w:w="0" w:type="auto"/>
          </w:tcPr>
          <w:p w14:paraId="2C7ECE82" w14:textId="77777777" w:rsidR="00FF4EF1" w:rsidRDefault="00000000">
            <w:r>
              <w:t>Member B/C</w:t>
            </w:r>
          </w:p>
        </w:tc>
        <w:tc>
          <w:tcPr>
            <w:tcW w:w="0" w:type="auto"/>
          </w:tcPr>
          <w:p w14:paraId="17C525AC" w14:textId="77777777" w:rsidR="00FF4EF1" w:rsidRDefault="00000000">
            <w:r>
              <w:t>迭代 3 前</w:t>
            </w:r>
          </w:p>
        </w:tc>
        <w:tc>
          <w:tcPr>
            <w:tcW w:w="0" w:type="auto"/>
          </w:tcPr>
          <w:p w14:paraId="0143062A" w14:textId="77777777" w:rsidR="00FF4EF1" w:rsidRDefault="00000000">
            <w:r>
              <w:t>Capacitor 官方文档 + 项目配置</w:t>
            </w:r>
          </w:p>
        </w:tc>
      </w:tr>
      <w:tr w:rsidR="00FF4EF1" w14:paraId="464F83FE" w14:textId="77777777">
        <w:tc>
          <w:tcPr>
            <w:tcW w:w="0" w:type="auto"/>
          </w:tcPr>
          <w:p w14:paraId="3438CC56" w14:textId="77777777" w:rsidR="00FF4EF1" w:rsidRDefault="00000000">
            <w:r>
              <w:t>Docker 部署与运维</w:t>
            </w:r>
          </w:p>
        </w:tc>
        <w:tc>
          <w:tcPr>
            <w:tcW w:w="0" w:type="auto"/>
          </w:tcPr>
          <w:p w14:paraId="0203C783" w14:textId="77777777" w:rsidR="00FF4EF1" w:rsidRDefault="00000000">
            <w:r>
              <w:t>Member A/C</w:t>
            </w:r>
          </w:p>
        </w:tc>
        <w:tc>
          <w:tcPr>
            <w:tcW w:w="0" w:type="auto"/>
          </w:tcPr>
          <w:p w14:paraId="6609A39F" w14:textId="77777777" w:rsidR="00FF4EF1" w:rsidRDefault="00000000">
            <w:r>
              <w:t>迭代 3 期间</w:t>
            </w:r>
          </w:p>
        </w:tc>
        <w:tc>
          <w:tcPr>
            <w:tcW w:w="0" w:type="auto"/>
          </w:tcPr>
          <w:p w14:paraId="1AD707B6" w14:textId="77777777" w:rsidR="00FF4EF1" w:rsidRDefault="00000000">
            <w:r>
              <w:t>生产环境部署指南文档</w:t>
            </w:r>
          </w:p>
        </w:tc>
      </w:tr>
    </w:tbl>
    <w:p w14:paraId="73878DEC" w14:textId="77777777" w:rsidR="00FF4EF1" w:rsidRDefault="00FF4EF1"/>
    <w:p w14:paraId="325C9118" w14:textId="77777777" w:rsidR="00FF4EF1" w:rsidRDefault="00000000">
      <w:pPr>
        <w:pStyle w:val="1"/>
      </w:pPr>
      <w:bookmarkStart w:id="16" w:name="_Toc76678183"/>
      <w:r>
        <w:rPr>
          <w:rFonts w:hint="eastAsia"/>
        </w:rPr>
        <w:t>附录</w:t>
      </w:r>
      <w:bookmarkEnd w:id="16"/>
    </w:p>
    <w:p w14:paraId="24371106" w14:textId="77777777" w:rsidR="00FF4EF1" w:rsidRDefault="00000000">
      <w:r>
        <w:t>附录 A：已合并 PR 清单（共 38 个）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6296"/>
        <w:gridCol w:w="1326"/>
        <w:gridCol w:w="1126"/>
      </w:tblGrid>
      <w:tr w:rsidR="00FF4EF1" w14:paraId="328AE66F" w14:textId="77777777">
        <w:tc>
          <w:tcPr>
            <w:tcW w:w="0" w:type="auto"/>
          </w:tcPr>
          <w:p w14:paraId="6F94DBB5" w14:textId="77777777" w:rsidR="00FF4EF1" w:rsidRDefault="00000000">
            <w:r>
              <w:rPr>
                <w:b/>
              </w:rPr>
              <w:t>PR #</w:t>
            </w:r>
          </w:p>
        </w:tc>
        <w:tc>
          <w:tcPr>
            <w:tcW w:w="0" w:type="auto"/>
          </w:tcPr>
          <w:p w14:paraId="3CBDA85D" w14:textId="77777777" w:rsidR="00FF4EF1" w:rsidRDefault="00000000">
            <w:r>
              <w:rPr>
                <w:b/>
              </w:rPr>
              <w:t>标题</w:t>
            </w:r>
          </w:p>
        </w:tc>
        <w:tc>
          <w:tcPr>
            <w:tcW w:w="0" w:type="auto"/>
          </w:tcPr>
          <w:p w14:paraId="52F0CA21" w14:textId="77777777" w:rsidR="00FF4EF1" w:rsidRDefault="00000000">
            <w:r>
              <w:rPr>
                <w:b/>
              </w:rPr>
              <w:t>作者</w:t>
            </w:r>
          </w:p>
        </w:tc>
        <w:tc>
          <w:tcPr>
            <w:tcW w:w="0" w:type="auto"/>
          </w:tcPr>
          <w:p w14:paraId="7A8745BA" w14:textId="77777777" w:rsidR="00FF4EF1" w:rsidRDefault="00000000">
            <w:r>
              <w:rPr>
                <w:b/>
              </w:rPr>
              <w:t>合并日期</w:t>
            </w:r>
          </w:p>
        </w:tc>
      </w:tr>
      <w:tr w:rsidR="00FF4EF1" w14:paraId="1CE30A98" w14:textId="77777777">
        <w:tc>
          <w:tcPr>
            <w:tcW w:w="0" w:type="auto"/>
          </w:tcPr>
          <w:p w14:paraId="15B6FF87" w14:textId="77777777" w:rsidR="00FF4EF1" w:rsidRDefault="00000000">
            <w:r>
              <w:t>#1</w:t>
            </w:r>
          </w:p>
        </w:tc>
        <w:tc>
          <w:tcPr>
            <w:tcW w:w="0" w:type="auto"/>
          </w:tcPr>
          <w:p w14:paraId="2875914C" w14:textId="77777777" w:rsidR="00FF4EF1" w:rsidRDefault="00000000">
            <w:r>
              <w:t>docs: 约定 A/B/C 团队边界与 API 契约</w:t>
            </w:r>
          </w:p>
        </w:tc>
        <w:tc>
          <w:tcPr>
            <w:tcW w:w="0" w:type="auto"/>
          </w:tcPr>
          <w:p w14:paraId="4153CD60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46FAC1A1" w14:textId="77777777" w:rsidR="00FF4EF1" w:rsidRDefault="00000000">
            <w:r>
              <w:t>2026-06-10</w:t>
            </w:r>
          </w:p>
        </w:tc>
      </w:tr>
      <w:tr w:rsidR="00FF4EF1" w14:paraId="7BEF8F6A" w14:textId="77777777">
        <w:tc>
          <w:tcPr>
            <w:tcW w:w="0" w:type="auto"/>
          </w:tcPr>
          <w:p w14:paraId="4D1A192C" w14:textId="77777777" w:rsidR="00FF4EF1" w:rsidRDefault="00000000">
            <w:r>
              <w:lastRenderedPageBreak/>
              <w:t>#3</w:t>
            </w:r>
          </w:p>
        </w:tc>
        <w:tc>
          <w:tcPr>
            <w:tcW w:w="0" w:type="auto"/>
          </w:tcPr>
          <w:p w14:paraId="7D449069" w14:textId="77777777" w:rsidR="00FF4EF1" w:rsidRDefault="00000000">
            <w:r>
              <w:t xml:space="preserve">feat: 添加前端应用 </w:t>
            </w:r>
            <w:r>
              <w:t>—</w:t>
            </w:r>
            <w:r>
              <w:t xml:space="preserve"> React 19 + Vite + TypeScript</w:t>
            </w:r>
          </w:p>
        </w:tc>
        <w:tc>
          <w:tcPr>
            <w:tcW w:w="0" w:type="auto"/>
          </w:tcPr>
          <w:p w14:paraId="4A650DC5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21CE21B3" w14:textId="77777777" w:rsidR="00FF4EF1" w:rsidRDefault="00000000">
            <w:r>
              <w:t>2026-06-10</w:t>
            </w:r>
          </w:p>
        </w:tc>
      </w:tr>
      <w:tr w:rsidR="00FF4EF1" w14:paraId="1C294DC3" w14:textId="77777777">
        <w:tc>
          <w:tcPr>
            <w:tcW w:w="0" w:type="auto"/>
          </w:tcPr>
          <w:p w14:paraId="305DC8F9" w14:textId="77777777" w:rsidR="00FF4EF1" w:rsidRDefault="00000000">
            <w:r>
              <w:t>#4</w:t>
            </w:r>
          </w:p>
        </w:tc>
        <w:tc>
          <w:tcPr>
            <w:tcW w:w="0" w:type="auto"/>
          </w:tcPr>
          <w:p w14:paraId="18F3CEDA" w14:textId="77777777" w:rsidR="00FF4EF1" w:rsidRDefault="00000000">
            <w:r>
              <w:t xml:space="preserve">feat(backend): add </w:t>
            </w:r>
            <w:proofErr w:type="spellStart"/>
            <w:r>
              <w:t>PostGIS</w:t>
            </w:r>
            <w:proofErr w:type="spellEnd"/>
            <w:r>
              <w:t xml:space="preserve"> backend delivery</w:t>
            </w:r>
          </w:p>
        </w:tc>
        <w:tc>
          <w:tcPr>
            <w:tcW w:w="0" w:type="auto"/>
          </w:tcPr>
          <w:p w14:paraId="5C53453B" w14:textId="77777777" w:rsidR="00FF4EF1" w:rsidRDefault="00000000">
            <w:proofErr w:type="spellStart"/>
            <w:r>
              <w:t>xlm-xlm</w:t>
            </w:r>
            <w:proofErr w:type="spellEnd"/>
          </w:p>
        </w:tc>
        <w:tc>
          <w:tcPr>
            <w:tcW w:w="0" w:type="auto"/>
          </w:tcPr>
          <w:p w14:paraId="0193BF94" w14:textId="77777777" w:rsidR="00FF4EF1" w:rsidRDefault="00000000">
            <w:r>
              <w:t>2026-06-10</w:t>
            </w:r>
          </w:p>
        </w:tc>
      </w:tr>
      <w:tr w:rsidR="00FF4EF1" w14:paraId="39F227BE" w14:textId="77777777">
        <w:tc>
          <w:tcPr>
            <w:tcW w:w="0" w:type="auto"/>
          </w:tcPr>
          <w:p w14:paraId="7798DFC5" w14:textId="77777777" w:rsidR="00FF4EF1" w:rsidRDefault="00000000">
            <w:r>
              <w:t>#5</w:t>
            </w:r>
          </w:p>
        </w:tc>
        <w:tc>
          <w:tcPr>
            <w:tcW w:w="0" w:type="auto"/>
          </w:tcPr>
          <w:p w14:paraId="3ECD7B2B" w14:textId="77777777" w:rsidR="00FF4EF1" w:rsidRDefault="00000000">
            <w:r>
              <w:t>[codex] add map surface foundation</w:t>
            </w:r>
          </w:p>
        </w:tc>
        <w:tc>
          <w:tcPr>
            <w:tcW w:w="0" w:type="auto"/>
          </w:tcPr>
          <w:p w14:paraId="6BFB06BF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183EBD55" w14:textId="77777777" w:rsidR="00FF4EF1" w:rsidRDefault="00000000">
            <w:r>
              <w:t>2026-06-10</w:t>
            </w:r>
          </w:p>
        </w:tc>
      </w:tr>
      <w:tr w:rsidR="00FF4EF1" w14:paraId="70A87049" w14:textId="77777777">
        <w:tc>
          <w:tcPr>
            <w:tcW w:w="0" w:type="auto"/>
          </w:tcPr>
          <w:p w14:paraId="19EB70E7" w14:textId="77777777" w:rsidR="00FF4EF1" w:rsidRDefault="00000000">
            <w:r>
              <w:t>#8</w:t>
            </w:r>
          </w:p>
        </w:tc>
        <w:tc>
          <w:tcPr>
            <w:tcW w:w="0" w:type="auto"/>
          </w:tcPr>
          <w:p w14:paraId="78570F54" w14:textId="77777777" w:rsidR="00FF4EF1" w:rsidRDefault="00000000">
            <w:r>
              <w:t xml:space="preserve">feat(frontend): </w:t>
            </w:r>
            <w:proofErr w:type="spellStart"/>
            <w:r>
              <w:t>MapSurface</w:t>
            </w:r>
            <w:proofErr w:type="spellEnd"/>
            <w:r>
              <w:t xml:space="preserve"> 集成 + 防抖 + </w:t>
            </w:r>
            <w:proofErr w:type="spellStart"/>
            <w:r>
              <w:t>AbortController</w:t>
            </w:r>
            <w:proofErr w:type="spellEnd"/>
          </w:p>
        </w:tc>
        <w:tc>
          <w:tcPr>
            <w:tcW w:w="0" w:type="auto"/>
          </w:tcPr>
          <w:p w14:paraId="3EF3F94F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30B025D7" w14:textId="77777777" w:rsidR="00FF4EF1" w:rsidRDefault="00000000">
            <w:r>
              <w:t>2026-06-11</w:t>
            </w:r>
          </w:p>
        </w:tc>
      </w:tr>
      <w:tr w:rsidR="00FF4EF1" w14:paraId="73D8238A" w14:textId="77777777">
        <w:tc>
          <w:tcPr>
            <w:tcW w:w="0" w:type="auto"/>
          </w:tcPr>
          <w:p w14:paraId="08E88FCB" w14:textId="77777777" w:rsidR="00FF4EF1" w:rsidRDefault="00000000">
            <w:r>
              <w:t>#9</w:t>
            </w:r>
          </w:p>
        </w:tc>
        <w:tc>
          <w:tcPr>
            <w:tcW w:w="0" w:type="auto"/>
          </w:tcPr>
          <w:p w14:paraId="5CE1082E" w14:textId="77777777" w:rsidR="00FF4EF1" w:rsidRDefault="00000000">
            <w:r>
              <w:t>ci: add required frontend and backend checks</w:t>
            </w:r>
          </w:p>
        </w:tc>
        <w:tc>
          <w:tcPr>
            <w:tcW w:w="0" w:type="auto"/>
          </w:tcPr>
          <w:p w14:paraId="4003B7B5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69AB8347" w14:textId="77777777" w:rsidR="00FF4EF1" w:rsidRDefault="00000000">
            <w:r>
              <w:t>2026-06-12</w:t>
            </w:r>
          </w:p>
        </w:tc>
      </w:tr>
      <w:tr w:rsidR="00FF4EF1" w14:paraId="3E745991" w14:textId="77777777">
        <w:tc>
          <w:tcPr>
            <w:tcW w:w="0" w:type="auto"/>
          </w:tcPr>
          <w:p w14:paraId="45D862CA" w14:textId="77777777" w:rsidR="00FF4EF1" w:rsidRDefault="00000000">
            <w:r>
              <w:t>#11</w:t>
            </w:r>
          </w:p>
        </w:tc>
        <w:tc>
          <w:tcPr>
            <w:tcW w:w="0" w:type="auto"/>
          </w:tcPr>
          <w:p w14:paraId="1952AA64" w14:textId="77777777" w:rsidR="00FF4EF1" w:rsidRDefault="00000000">
            <w:r>
              <w:t>feat(map): dual-route overlay, comparison panel, and legend</w:t>
            </w:r>
          </w:p>
        </w:tc>
        <w:tc>
          <w:tcPr>
            <w:tcW w:w="0" w:type="auto"/>
          </w:tcPr>
          <w:p w14:paraId="135F6AFD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4E982947" w14:textId="77777777" w:rsidR="00FF4EF1" w:rsidRDefault="00000000">
            <w:r>
              <w:t>2026-06-12</w:t>
            </w:r>
          </w:p>
        </w:tc>
      </w:tr>
      <w:tr w:rsidR="00FF4EF1" w14:paraId="1B537D2D" w14:textId="77777777">
        <w:tc>
          <w:tcPr>
            <w:tcW w:w="0" w:type="auto"/>
          </w:tcPr>
          <w:p w14:paraId="109CE22D" w14:textId="77777777" w:rsidR="00FF4EF1" w:rsidRDefault="00000000">
            <w:r>
              <w:t>#12</w:t>
            </w:r>
          </w:p>
        </w:tc>
        <w:tc>
          <w:tcPr>
            <w:tcW w:w="0" w:type="auto"/>
          </w:tcPr>
          <w:p w14:paraId="6D9D8B4C" w14:textId="77777777" w:rsidR="00FF4EF1" w:rsidRDefault="00000000">
            <w:r>
              <w:t>test(e2e): cover integrated map user flows</w:t>
            </w:r>
          </w:p>
        </w:tc>
        <w:tc>
          <w:tcPr>
            <w:tcW w:w="0" w:type="auto"/>
          </w:tcPr>
          <w:p w14:paraId="4FF5D03B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24423762" w14:textId="77777777" w:rsidR="00FF4EF1" w:rsidRDefault="00000000">
            <w:r>
              <w:t>2026-06-12</w:t>
            </w:r>
          </w:p>
        </w:tc>
      </w:tr>
      <w:tr w:rsidR="00FF4EF1" w14:paraId="45FF33B1" w14:textId="77777777">
        <w:tc>
          <w:tcPr>
            <w:tcW w:w="0" w:type="auto"/>
          </w:tcPr>
          <w:p w14:paraId="6CF5E144" w14:textId="77777777" w:rsidR="00FF4EF1" w:rsidRDefault="00000000">
            <w:r>
              <w:t>#13</w:t>
            </w:r>
          </w:p>
        </w:tc>
        <w:tc>
          <w:tcPr>
            <w:tcW w:w="0" w:type="auto"/>
          </w:tcPr>
          <w:p w14:paraId="2FCFD734" w14:textId="77777777" w:rsidR="00FF4EF1" w:rsidRDefault="00000000">
            <w:r>
              <w:t xml:space="preserve">feat(trends): add </w:t>
            </w:r>
            <w:proofErr w:type="spellStart"/>
            <w:r>
              <w:t>TrendPanel</w:t>
            </w:r>
            <w:proofErr w:type="spellEnd"/>
            <w:r>
              <w:t>, complete-commute flow</w:t>
            </w:r>
          </w:p>
        </w:tc>
        <w:tc>
          <w:tcPr>
            <w:tcW w:w="0" w:type="auto"/>
          </w:tcPr>
          <w:p w14:paraId="537FB623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657B4B28" w14:textId="77777777" w:rsidR="00FF4EF1" w:rsidRDefault="00000000">
            <w:r>
              <w:t>2026-06-14</w:t>
            </w:r>
          </w:p>
        </w:tc>
      </w:tr>
      <w:tr w:rsidR="00FF4EF1" w14:paraId="683F2696" w14:textId="77777777">
        <w:tc>
          <w:tcPr>
            <w:tcW w:w="0" w:type="auto"/>
          </w:tcPr>
          <w:p w14:paraId="6A6EF84C" w14:textId="77777777" w:rsidR="00FF4EF1" w:rsidRDefault="00000000">
            <w:r>
              <w:t>#16</w:t>
            </w:r>
          </w:p>
        </w:tc>
        <w:tc>
          <w:tcPr>
            <w:tcW w:w="0" w:type="auto"/>
          </w:tcPr>
          <w:p w14:paraId="3E386423" w14:textId="77777777" w:rsidR="00FF4EF1" w:rsidRDefault="00000000">
            <w:r>
              <w:t>chore(release): bump version to 1.0.0</w:t>
            </w:r>
          </w:p>
        </w:tc>
        <w:tc>
          <w:tcPr>
            <w:tcW w:w="0" w:type="auto"/>
          </w:tcPr>
          <w:p w14:paraId="1466551B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34DB9DBD" w14:textId="77777777" w:rsidR="00FF4EF1" w:rsidRDefault="00000000">
            <w:r>
              <w:t>2026-06-14</w:t>
            </w:r>
          </w:p>
        </w:tc>
      </w:tr>
      <w:tr w:rsidR="00FF4EF1" w14:paraId="60AC7A1F" w14:textId="77777777">
        <w:tc>
          <w:tcPr>
            <w:tcW w:w="0" w:type="auto"/>
          </w:tcPr>
          <w:p w14:paraId="59B83AE8" w14:textId="77777777" w:rsidR="00FF4EF1" w:rsidRDefault="00000000">
            <w:r>
              <w:t>#18</w:t>
            </w:r>
          </w:p>
        </w:tc>
        <w:tc>
          <w:tcPr>
            <w:tcW w:w="0" w:type="auto"/>
          </w:tcPr>
          <w:p w14:paraId="0BB8BE23" w14:textId="77777777" w:rsidR="00FF4EF1" w:rsidRDefault="00000000">
            <w:r>
              <w:t>release: v1.0.0</w:t>
            </w:r>
          </w:p>
        </w:tc>
        <w:tc>
          <w:tcPr>
            <w:tcW w:w="0" w:type="auto"/>
          </w:tcPr>
          <w:p w14:paraId="4962EEC0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736E11C4" w14:textId="77777777" w:rsidR="00FF4EF1" w:rsidRDefault="00000000">
            <w:r>
              <w:t>2026-06-14</w:t>
            </w:r>
          </w:p>
        </w:tc>
      </w:tr>
      <w:tr w:rsidR="00FF4EF1" w14:paraId="700F637B" w14:textId="77777777">
        <w:tc>
          <w:tcPr>
            <w:tcW w:w="0" w:type="auto"/>
          </w:tcPr>
          <w:p w14:paraId="53D5E315" w14:textId="77777777" w:rsidR="00FF4EF1" w:rsidRDefault="00000000">
            <w:r>
              <w:t>#23</w:t>
            </w:r>
          </w:p>
        </w:tc>
        <w:tc>
          <w:tcPr>
            <w:tcW w:w="0" w:type="auto"/>
          </w:tcPr>
          <w:p w14:paraId="4F758514" w14:textId="77777777" w:rsidR="00FF4EF1" w:rsidRDefault="00000000">
            <w:r>
              <w:t>feat(frontend): 实现欢迎页、固定校园路线与三阶段页面流程</w:t>
            </w:r>
          </w:p>
        </w:tc>
        <w:tc>
          <w:tcPr>
            <w:tcW w:w="0" w:type="auto"/>
          </w:tcPr>
          <w:p w14:paraId="6A7F320B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2CAFD1C6" w14:textId="77777777" w:rsidR="00FF4EF1" w:rsidRDefault="00000000">
            <w:r>
              <w:t>2026-06-30</w:t>
            </w:r>
          </w:p>
        </w:tc>
      </w:tr>
      <w:tr w:rsidR="00FF4EF1" w14:paraId="4FF330E0" w14:textId="77777777">
        <w:tc>
          <w:tcPr>
            <w:tcW w:w="0" w:type="auto"/>
          </w:tcPr>
          <w:p w14:paraId="19685BA0" w14:textId="77777777" w:rsidR="00FF4EF1" w:rsidRDefault="00000000">
            <w:r>
              <w:t>#24</w:t>
            </w:r>
          </w:p>
        </w:tc>
        <w:tc>
          <w:tcPr>
            <w:tcW w:w="0" w:type="auto"/>
          </w:tcPr>
          <w:p w14:paraId="538FB901" w14:textId="77777777" w:rsidR="00FF4EF1" w:rsidRDefault="00000000">
            <w:r>
              <w:t>feat: 增加 Capacitor 8 Android 与 Windows PWA 支持</w:t>
            </w:r>
          </w:p>
        </w:tc>
        <w:tc>
          <w:tcPr>
            <w:tcW w:w="0" w:type="auto"/>
          </w:tcPr>
          <w:p w14:paraId="4BB937D3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1B9F790A" w14:textId="77777777" w:rsidR="00FF4EF1" w:rsidRDefault="00000000">
            <w:r>
              <w:t>2026-06-30</w:t>
            </w:r>
          </w:p>
        </w:tc>
      </w:tr>
      <w:tr w:rsidR="00FF4EF1" w14:paraId="68B41AD9" w14:textId="77777777">
        <w:tc>
          <w:tcPr>
            <w:tcW w:w="0" w:type="auto"/>
          </w:tcPr>
          <w:p w14:paraId="3FA6DCB7" w14:textId="77777777" w:rsidR="00FF4EF1" w:rsidRDefault="00000000">
            <w:r>
              <w:t>#25</w:t>
            </w:r>
          </w:p>
        </w:tc>
        <w:tc>
          <w:tcPr>
            <w:tcW w:w="0" w:type="auto"/>
          </w:tcPr>
          <w:p w14:paraId="7F6E1C10" w14:textId="77777777" w:rsidR="00FF4EF1" w:rsidRDefault="00000000">
            <w:r>
              <w:t>[Member B] 迁移校园 Demo/</w:t>
            </w:r>
            <w:proofErr w:type="spellStart"/>
            <w:r>
              <w:t>PostGIS</w:t>
            </w:r>
            <w:proofErr w:type="spellEnd"/>
            <w:r>
              <w:t xml:space="preserve"> 数据并更新跨平台 CORS</w:t>
            </w:r>
          </w:p>
        </w:tc>
        <w:tc>
          <w:tcPr>
            <w:tcW w:w="0" w:type="auto"/>
          </w:tcPr>
          <w:p w14:paraId="3E378BDF" w14:textId="77777777" w:rsidR="00FF4EF1" w:rsidRDefault="00000000">
            <w:proofErr w:type="spellStart"/>
            <w:r>
              <w:t>xlm-xlm</w:t>
            </w:r>
            <w:proofErr w:type="spellEnd"/>
          </w:p>
        </w:tc>
        <w:tc>
          <w:tcPr>
            <w:tcW w:w="0" w:type="auto"/>
          </w:tcPr>
          <w:p w14:paraId="73FDBFCD" w14:textId="77777777" w:rsidR="00FF4EF1" w:rsidRDefault="00000000">
            <w:r>
              <w:t>2026-06-30</w:t>
            </w:r>
          </w:p>
        </w:tc>
      </w:tr>
      <w:tr w:rsidR="00FF4EF1" w14:paraId="309DC032" w14:textId="77777777">
        <w:tc>
          <w:tcPr>
            <w:tcW w:w="0" w:type="auto"/>
          </w:tcPr>
          <w:p w14:paraId="6076EEF1" w14:textId="77777777" w:rsidR="00FF4EF1" w:rsidRDefault="00000000">
            <w:r>
              <w:t>#26</w:t>
            </w:r>
          </w:p>
        </w:tc>
        <w:tc>
          <w:tcPr>
            <w:tcW w:w="0" w:type="auto"/>
          </w:tcPr>
          <w:p w14:paraId="4DB973E8" w14:textId="77777777" w:rsidR="00FF4EF1" w:rsidRDefault="00000000">
            <w:r>
              <w:t>feat(map): 校园地图边界约束与固定端点标记</w:t>
            </w:r>
          </w:p>
        </w:tc>
        <w:tc>
          <w:tcPr>
            <w:tcW w:w="0" w:type="auto"/>
          </w:tcPr>
          <w:p w14:paraId="5EA07BBF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4DB840E0" w14:textId="77777777" w:rsidR="00FF4EF1" w:rsidRDefault="00000000">
            <w:r>
              <w:t>2026-06-30</w:t>
            </w:r>
          </w:p>
        </w:tc>
      </w:tr>
      <w:tr w:rsidR="00FF4EF1" w14:paraId="2F4B08BA" w14:textId="77777777">
        <w:tc>
          <w:tcPr>
            <w:tcW w:w="0" w:type="auto"/>
          </w:tcPr>
          <w:p w14:paraId="2EE30A71" w14:textId="77777777" w:rsidR="00FF4EF1" w:rsidRDefault="00000000">
            <w:r>
              <w:t>#28</w:t>
            </w:r>
          </w:p>
        </w:tc>
        <w:tc>
          <w:tcPr>
            <w:tcW w:w="0" w:type="auto"/>
          </w:tcPr>
          <w:p w14:paraId="57146771" w14:textId="77777777" w:rsidR="00FF4EF1" w:rsidRDefault="00000000">
            <w:r>
              <w:t>[Member C] 移动端 E2E 测试 + Android Build CI</w:t>
            </w:r>
          </w:p>
        </w:tc>
        <w:tc>
          <w:tcPr>
            <w:tcW w:w="0" w:type="auto"/>
          </w:tcPr>
          <w:p w14:paraId="44D14473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2B3BC6EC" w14:textId="77777777" w:rsidR="00FF4EF1" w:rsidRDefault="00000000">
            <w:r>
              <w:t>2026-06-30</w:t>
            </w:r>
          </w:p>
        </w:tc>
      </w:tr>
      <w:tr w:rsidR="00FF4EF1" w14:paraId="50A52A1E" w14:textId="77777777">
        <w:tc>
          <w:tcPr>
            <w:tcW w:w="0" w:type="auto"/>
          </w:tcPr>
          <w:p w14:paraId="6C9A9BDD" w14:textId="77777777" w:rsidR="00FF4EF1" w:rsidRDefault="00000000">
            <w:r>
              <w:t>#29</w:t>
            </w:r>
          </w:p>
        </w:tc>
        <w:tc>
          <w:tcPr>
            <w:tcW w:w="0" w:type="auto"/>
          </w:tcPr>
          <w:p w14:paraId="025A5464" w14:textId="77777777" w:rsidR="00FF4EF1" w:rsidRDefault="00000000">
            <w:r>
              <w:t>fix(map): pass campus origin/destination/</w:t>
            </w:r>
            <w:proofErr w:type="spellStart"/>
            <w:r>
              <w:t>viewportConstraint</w:t>
            </w:r>
            <w:proofErr w:type="spellEnd"/>
          </w:p>
        </w:tc>
        <w:tc>
          <w:tcPr>
            <w:tcW w:w="0" w:type="auto"/>
          </w:tcPr>
          <w:p w14:paraId="5E643168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44C83BA6" w14:textId="77777777" w:rsidR="00FF4EF1" w:rsidRDefault="00000000">
            <w:r>
              <w:t>2026-06-30</w:t>
            </w:r>
          </w:p>
        </w:tc>
      </w:tr>
      <w:tr w:rsidR="00FF4EF1" w14:paraId="365E71D3" w14:textId="77777777">
        <w:tc>
          <w:tcPr>
            <w:tcW w:w="0" w:type="auto"/>
          </w:tcPr>
          <w:p w14:paraId="6B4DA06E" w14:textId="77777777" w:rsidR="00FF4EF1" w:rsidRDefault="00000000">
            <w:r>
              <w:t>#30</w:t>
            </w:r>
          </w:p>
        </w:tc>
        <w:tc>
          <w:tcPr>
            <w:tcW w:w="0" w:type="auto"/>
          </w:tcPr>
          <w:p w14:paraId="1C108C81" w14:textId="77777777" w:rsidR="00FF4EF1" w:rsidRDefault="00000000">
            <w:r>
              <w:t>fix(android): release signing, production env, HTTPS config</w:t>
            </w:r>
          </w:p>
        </w:tc>
        <w:tc>
          <w:tcPr>
            <w:tcW w:w="0" w:type="auto"/>
          </w:tcPr>
          <w:p w14:paraId="41EB041C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70097871" w14:textId="77777777" w:rsidR="00FF4EF1" w:rsidRDefault="00000000">
            <w:r>
              <w:t>2026-06-30</w:t>
            </w:r>
          </w:p>
        </w:tc>
      </w:tr>
      <w:tr w:rsidR="00FF4EF1" w14:paraId="31C3004F" w14:textId="77777777">
        <w:tc>
          <w:tcPr>
            <w:tcW w:w="0" w:type="auto"/>
          </w:tcPr>
          <w:p w14:paraId="60417F58" w14:textId="77777777" w:rsidR="00FF4EF1" w:rsidRDefault="00000000">
            <w:r>
              <w:t>#32</w:t>
            </w:r>
          </w:p>
        </w:tc>
        <w:tc>
          <w:tcPr>
            <w:tcW w:w="0" w:type="auto"/>
          </w:tcPr>
          <w:p w14:paraId="4BBF4F0D" w14:textId="77777777" w:rsidR="00FF4EF1" w:rsidRDefault="00000000">
            <w:r>
              <w:t>feat(android): enable minify, add release CI, campus-themed icons</w:t>
            </w:r>
          </w:p>
        </w:tc>
        <w:tc>
          <w:tcPr>
            <w:tcW w:w="0" w:type="auto"/>
          </w:tcPr>
          <w:p w14:paraId="054877C6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4827966F" w14:textId="77777777" w:rsidR="00FF4EF1" w:rsidRDefault="00000000">
            <w:r>
              <w:t>2026-06-30</w:t>
            </w:r>
          </w:p>
        </w:tc>
      </w:tr>
      <w:tr w:rsidR="00FF4EF1" w14:paraId="01E1D438" w14:textId="77777777">
        <w:tc>
          <w:tcPr>
            <w:tcW w:w="0" w:type="auto"/>
          </w:tcPr>
          <w:p w14:paraId="20EFA454" w14:textId="77777777" w:rsidR="00FF4EF1" w:rsidRDefault="00000000">
            <w:r>
              <w:t>#39</w:t>
            </w:r>
          </w:p>
        </w:tc>
        <w:tc>
          <w:tcPr>
            <w:tcW w:w="0" w:type="auto"/>
          </w:tcPr>
          <w:p w14:paraId="247FE4E3" w14:textId="77777777" w:rsidR="00FF4EF1" w:rsidRDefault="00000000">
            <w:r>
              <w:t>feat(ci): 版本号检查 + Android 模拟器 E2E 冒烟 + 发布检查清单</w:t>
            </w:r>
          </w:p>
        </w:tc>
        <w:tc>
          <w:tcPr>
            <w:tcW w:w="0" w:type="auto"/>
          </w:tcPr>
          <w:p w14:paraId="597C9F0C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1CEE6D3F" w14:textId="77777777" w:rsidR="00FF4EF1" w:rsidRDefault="00000000">
            <w:r>
              <w:t>2026-06-30</w:t>
            </w:r>
          </w:p>
        </w:tc>
      </w:tr>
      <w:tr w:rsidR="00FF4EF1" w14:paraId="34E54300" w14:textId="77777777">
        <w:tc>
          <w:tcPr>
            <w:tcW w:w="0" w:type="auto"/>
          </w:tcPr>
          <w:p w14:paraId="4F972303" w14:textId="77777777" w:rsidR="00FF4EF1" w:rsidRDefault="00000000">
            <w:r>
              <w:t>#40</w:t>
            </w:r>
          </w:p>
        </w:tc>
        <w:tc>
          <w:tcPr>
            <w:tcW w:w="0" w:type="auto"/>
          </w:tcPr>
          <w:p w14:paraId="74270C8C" w14:textId="77777777" w:rsidR="00FF4EF1" w:rsidRDefault="00000000">
            <w:r>
              <w:t>fix(android): resolve 11 Member-A scope Android engineering issues</w:t>
            </w:r>
          </w:p>
        </w:tc>
        <w:tc>
          <w:tcPr>
            <w:tcW w:w="0" w:type="auto"/>
          </w:tcPr>
          <w:p w14:paraId="19193B44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78036276" w14:textId="77777777" w:rsidR="00FF4EF1" w:rsidRDefault="00000000">
            <w:r>
              <w:t>2026-06-30</w:t>
            </w:r>
          </w:p>
        </w:tc>
      </w:tr>
      <w:tr w:rsidR="00FF4EF1" w14:paraId="186C55FD" w14:textId="77777777">
        <w:tc>
          <w:tcPr>
            <w:tcW w:w="0" w:type="auto"/>
          </w:tcPr>
          <w:p w14:paraId="5A4833D6" w14:textId="77777777" w:rsidR="00FF4EF1" w:rsidRDefault="00000000">
            <w:r>
              <w:t>#41</w:t>
            </w:r>
          </w:p>
        </w:tc>
        <w:tc>
          <w:tcPr>
            <w:tcW w:w="0" w:type="auto"/>
          </w:tcPr>
          <w:p w14:paraId="1EF9749B" w14:textId="77777777" w:rsidR="00FF4EF1" w:rsidRDefault="00000000">
            <w:r>
              <w:t>fix(ci): Action 版本升级 + 移除 Canary 频道和 lint 错误吞并</w:t>
            </w:r>
          </w:p>
        </w:tc>
        <w:tc>
          <w:tcPr>
            <w:tcW w:w="0" w:type="auto"/>
          </w:tcPr>
          <w:p w14:paraId="62FB2C4F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58DFAFE9" w14:textId="77777777" w:rsidR="00FF4EF1" w:rsidRDefault="00000000">
            <w:r>
              <w:t>2026-06-30</w:t>
            </w:r>
          </w:p>
        </w:tc>
      </w:tr>
      <w:tr w:rsidR="00FF4EF1" w14:paraId="5432C8AC" w14:textId="77777777">
        <w:tc>
          <w:tcPr>
            <w:tcW w:w="0" w:type="auto"/>
          </w:tcPr>
          <w:p w14:paraId="0F2B844F" w14:textId="77777777" w:rsidR="00FF4EF1" w:rsidRDefault="00000000">
            <w:r>
              <w:t>#42</w:t>
            </w:r>
          </w:p>
        </w:tc>
        <w:tc>
          <w:tcPr>
            <w:tcW w:w="0" w:type="auto"/>
          </w:tcPr>
          <w:p w14:paraId="137F836C" w14:textId="77777777" w:rsidR="00FF4EF1" w:rsidRDefault="00000000">
            <w:r>
              <w:t>docs: 生产环境 HTTPS 部署指南与安全配置</w:t>
            </w:r>
          </w:p>
        </w:tc>
        <w:tc>
          <w:tcPr>
            <w:tcW w:w="0" w:type="auto"/>
          </w:tcPr>
          <w:p w14:paraId="1DE18CF8" w14:textId="77777777" w:rsidR="00FF4EF1" w:rsidRDefault="00000000">
            <w:proofErr w:type="spellStart"/>
            <w:r>
              <w:t>xlm-xlm</w:t>
            </w:r>
            <w:proofErr w:type="spellEnd"/>
          </w:p>
        </w:tc>
        <w:tc>
          <w:tcPr>
            <w:tcW w:w="0" w:type="auto"/>
          </w:tcPr>
          <w:p w14:paraId="70E9CB8D" w14:textId="77777777" w:rsidR="00FF4EF1" w:rsidRDefault="00000000">
            <w:r>
              <w:t>2026-06-30</w:t>
            </w:r>
          </w:p>
        </w:tc>
      </w:tr>
      <w:tr w:rsidR="00FF4EF1" w14:paraId="4AFC9B50" w14:textId="77777777">
        <w:tc>
          <w:tcPr>
            <w:tcW w:w="0" w:type="auto"/>
          </w:tcPr>
          <w:p w14:paraId="3B49506B" w14:textId="77777777" w:rsidR="00FF4EF1" w:rsidRDefault="00000000">
            <w:r>
              <w:t>#43</w:t>
            </w:r>
          </w:p>
        </w:tc>
        <w:tc>
          <w:tcPr>
            <w:tcW w:w="0" w:type="auto"/>
          </w:tcPr>
          <w:p w14:paraId="069EDBDC" w14:textId="77777777" w:rsidR="00FF4EF1" w:rsidRDefault="00000000">
            <w:r>
              <w:t>fix(ci): fix Android Emulator E2E Smoke test failure</w:t>
            </w:r>
          </w:p>
        </w:tc>
        <w:tc>
          <w:tcPr>
            <w:tcW w:w="0" w:type="auto"/>
          </w:tcPr>
          <w:p w14:paraId="1765493C" w14:textId="77777777" w:rsidR="00FF4EF1" w:rsidRDefault="00000000">
            <w:proofErr w:type="spellStart"/>
            <w:r>
              <w:t>xie</w:t>
            </w:r>
            <w:proofErr w:type="spellEnd"/>
            <w:r>
              <w:t>-</w:t>
            </w:r>
            <w:proofErr w:type="spellStart"/>
            <w:r>
              <w:t>cheng</w:t>
            </w:r>
            <w:proofErr w:type="spellEnd"/>
            <w:r>
              <w:t>-ai</w:t>
            </w:r>
          </w:p>
        </w:tc>
        <w:tc>
          <w:tcPr>
            <w:tcW w:w="0" w:type="auto"/>
          </w:tcPr>
          <w:p w14:paraId="23B7531F" w14:textId="77777777" w:rsidR="00FF4EF1" w:rsidRDefault="00000000">
            <w:r>
              <w:t>2026-06-30</w:t>
            </w:r>
          </w:p>
        </w:tc>
      </w:tr>
      <w:tr w:rsidR="00FF4EF1" w14:paraId="196330A0" w14:textId="77777777">
        <w:tc>
          <w:tcPr>
            <w:tcW w:w="0" w:type="auto"/>
          </w:tcPr>
          <w:p w14:paraId="57DF17BD" w14:textId="77777777" w:rsidR="00FF4EF1" w:rsidRDefault="00000000">
            <w:r>
              <w:t>#44</w:t>
            </w:r>
          </w:p>
        </w:tc>
        <w:tc>
          <w:tcPr>
            <w:tcW w:w="0" w:type="auto"/>
          </w:tcPr>
          <w:p w14:paraId="249E9909" w14:textId="77777777" w:rsidR="00FF4EF1" w:rsidRDefault="00000000">
            <w:r>
              <w:t>feat(release): v1.1.0 release notes + CHANGELOG + PWA SW</w:t>
            </w:r>
          </w:p>
        </w:tc>
        <w:tc>
          <w:tcPr>
            <w:tcW w:w="0" w:type="auto"/>
          </w:tcPr>
          <w:p w14:paraId="7361ACE8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05333ACB" w14:textId="77777777" w:rsidR="00FF4EF1" w:rsidRDefault="00000000">
            <w:r>
              <w:t>2026-06-30</w:t>
            </w:r>
          </w:p>
        </w:tc>
      </w:tr>
      <w:tr w:rsidR="00FF4EF1" w14:paraId="60E24B99" w14:textId="77777777">
        <w:tc>
          <w:tcPr>
            <w:tcW w:w="0" w:type="auto"/>
          </w:tcPr>
          <w:p w14:paraId="0D4D2A6B" w14:textId="77777777" w:rsidR="00FF4EF1" w:rsidRDefault="00000000">
            <w:r>
              <w:lastRenderedPageBreak/>
              <w:t>#48</w:t>
            </w:r>
          </w:p>
        </w:tc>
        <w:tc>
          <w:tcPr>
            <w:tcW w:w="0" w:type="auto"/>
          </w:tcPr>
          <w:p w14:paraId="6460F880" w14:textId="77777777" w:rsidR="00FF4EF1" w:rsidRDefault="00000000">
            <w:r>
              <w:t>fix(</w:t>
            </w:r>
            <w:proofErr w:type="spellStart"/>
            <w:r>
              <w:t>api</w:t>
            </w:r>
            <w:proofErr w:type="spellEnd"/>
            <w:r>
              <w:t xml:space="preserve">): 修复 Android Unexpected token &lt; </w:t>
            </w:r>
            <w:r>
              <w:t>—</w:t>
            </w:r>
            <w:r>
              <w:t xml:space="preserve"> 非 JSON 响应处理</w:t>
            </w:r>
          </w:p>
        </w:tc>
        <w:tc>
          <w:tcPr>
            <w:tcW w:w="0" w:type="auto"/>
          </w:tcPr>
          <w:p w14:paraId="772A3817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29B6B248" w14:textId="77777777" w:rsidR="00FF4EF1" w:rsidRDefault="00000000">
            <w:r>
              <w:t>2026-07-01</w:t>
            </w:r>
          </w:p>
        </w:tc>
      </w:tr>
      <w:tr w:rsidR="00FF4EF1" w14:paraId="75AF1112" w14:textId="77777777">
        <w:tc>
          <w:tcPr>
            <w:tcW w:w="0" w:type="auto"/>
          </w:tcPr>
          <w:p w14:paraId="647B0572" w14:textId="77777777" w:rsidR="00FF4EF1" w:rsidRDefault="00000000">
            <w:r>
              <w:t>#49</w:t>
            </w:r>
          </w:p>
        </w:tc>
        <w:tc>
          <w:tcPr>
            <w:tcW w:w="0" w:type="auto"/>
          </w:tcPr>
          <w:p w14:paraId="5E8CD096" w14:textId="77777777" w:rsidR="00FF4EF1" w:rsidRDefault="00000000">
            <w:r>
              <w:t xml:space="preserve">fix(backend): improve </w:t>
            </w:r>
            <w:proofErr w:type="spellStart"/>
            <w:r>
              <w:t>MockRouteProvider</w:t>
            </w:r>
            <w:proofErr w:type="spellEnd"/>
            <w:r>
              <w:t xml:space="preserve"> with curved paths</w:t>
            </w:r>
          </w:p>
        </w:tc>
        <w:tc>
          <w:tcPr>
            <w:tcW w:w="0" w:type="auto"/>
          </w:tcPr>
          <w:p w14:paraId="5B2AF317" w14:textId="77777777" w:rsidR="00FF4EF1" w:rsidRDefault="00000000">
            <w:proofErr w:type="spellStart"/>
            <w:r>
              <w:t>xlm-xlm</w:t>
            </w:r>
            <w:proofErr w:type="spellEnd"/>
          </w:p>
        </w:tc>
        <w:tc>
          <w:tcPr>
            <w:tcW w:w="0" w:type="auto"/>
          </w:tcPr>
          <w:p w14:paraId="19BCA914" w14:textId="77777777" w:rsidR="00FF4EF1" w:rsidRDefault="00000000">
            <w:r>
              <w:t>2026-07-01</w:t>
            </w:r>
          </w:p>
        </w:tc>
      </w:tr>
      <w:tr w:rsidR="00FF4EF1" w14:paraId="1EC7856F" w14:textId="77777777">
        <w:tc>
          <w:tcPr>
            <w:tcW w:w="0" w:type="auto"/>
          </w:tcPr>
          <w:p w14:paraId="582ED134" w14:textId="77777777" w:rsidR="00FF4EF1" w:rsidRDefault="00000000">
            <w:r>
              <w:t>#51</w:t>
            </w:r>
          </w:p>
        </w:tc>
        <w:tc>
          <w:tcPr>
            <w:tcW w:w="0" w:type="auto"/>
          </w:tcPr>
          <w:p w14:paraId="171CA6DD" w14:textId="77777777" w:rsidR="00FF4EF1" w:rsidRDefault="00000000">
            <w:r>
              <w:t>fix(heatmap): 离线热力图 fallback + WAYPOINTS 校园点位</w:t>
            </w:r>
          </w:p>
        </w:tc>
        <w:tc>
          <w:tcPr>
            <w:tcW w:w="0" w:type="auto"/>
          </w:tcPr>
          <w:p w14:paraId="413A2023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6DEFACDD" w14:textId="77777777" w:rsidR="00FF4EF1" w:rsidRDefault="00000000">
            <w:r>
              <w:t>2026-07-01</w:t>
            </w:r>
          </w:p>
        </w:tc>
      </w:tr>
    </w:tbl>
    <w:p w14:paraId="6756C392" w14:textId="77777777" w:rsidR="00FF4EF1" w:rsidRDefault="00FF4EF1"/>
    <w:p w14:paraId="0699A67D" w14:textId="77777777" w:rsidR="00FF4EF1" w:rsidRDefault="00000000">
      <w:r>
        <w:t>附录 B：当前打开的 PR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6745"/>
        <w:gridCol w:w="916"/>
        <w:gridCol w:w="1095"/>
      </w:tblGrid>
      <w:tr w:rsidR="00FF4EF1" w14:paraId="4E711D93" w14:textId="77777777">
        <w:tc>
          <w:tcPr>
            <w:tcW w:w="0" w:type="auto"/>
          </w:tcPr>
          <w:p w14:paraId="4F94B2D8" w14:textId="77777777" w:rsidR="00FF4EF1" w:rsidRDefault="00000000">
            <w:r>
              <w:rPr>
                <w:b/>
              </w:rPr>
              <w:t>PR #</w:t>
            </w:r>
          </w:p>
        </w:tc>
        <w:tc>
          <w:tcPr>
            <w:tcW w:w="0" w:type="auto"/>
          </w:tcPr>
          <w:p w14:paraId="169DF378" w14:textId="77777777" w:rsidR="00FF4EF1" w:rsidRDefault="00000000">
            <w:r>
              <w:rPr>
                <w:b/>
              </w:rPr>
              <w:t>标题</w:t>
            </w:r>
          </w:p>
        </w:tc>
        <w:tc>
          <w:tcPr>
            <w:tcW w:w="0" w:type="auto"/>
          </w:tcPr>
          <w:p w14:paraId="449204C1" w14:textId="77777777" w:rsidR="00FF4EF1" w:rsidRDefault="00000000">
            <w:r>
              <w:rPr>
                <w:b/>
              </w:rPr>
              <w:t>作者</w:t>
            </w:r>
          </w:p>
        </w:tc>
        <w:tc>
          <w:tcPr>
            <w:tcW w:w="0" w:type="auto"/>
          </w:tcPr>
          <w:p w14:paraId="30CD48DD" w14:textId="77777777" w:rsidR="00FF4EF1" w:rsidRDefault="00000000">
            <w:r>
              <w:rPr>
                <w:b/>
              </w:rPr>
              <w:t>状态</w:t>
            </w:r>
          </w:p>
        </w:tc>
      </w:tr>
      <w:tr w:rsidR="00FF4EF1" w14:paraId="67D94FCF" w14:textId="77777777">
        <w:tc>
          <w:tcPr>
            <w:tcW w:w="0" w:type="auto"/>
          </w:tcPr>
          <w:p w14:paraId="648881B1" w14:textId="77777777" w:rsidR="00FF4EF1" w:rsidRDefault="00000000">
            <w:r>
              <w:t>#52</w:t>
            </w:r>
          </w:p>
        </w:tc>
        <w:tc>
          <w:tcPr>
            <w:tcW w:w="0" w:type="auto"/>
          </w:tcPr>
          <w:p w14:paraId="63E455B7" w14:textId="77777777" w:rsidR="00FF4EF1" w:rsidRDefault="00000000">
            <w:r>
              <w:t>fix(</w:t>
            </w:r>
            <w:proofErr w:type="spellStart"/>
            <w:r>
              <w:t>apk</w:t>
            </w:r>
            <w:proofErr w:type="spellEnd"/>
            <w:r>
              <w:t>): fix stuck on loading - remove unreachable default API URL + fetch timeout</w:t>
            </w:r>
          </w:p>
        </w:tc>
        <w:tc>
          <w:tcPr>
            <w:tcW w:w="0" w:type="auto"/>
          </w:tcPr>
          <w:p w14:paraId="49B93555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613FCE46" w14:textId="77777777" w:rsidR="00FF4EF1" w:rsidRDefault="00000000">
            <w:r>
              <w:t>待评审/合并</w:t>
            </w:r>
          </w:p>
        </w:tc>
      </w:tr>
      <w:tr w:rsidR="00FF4EF1" w14:paraId="28B605C1" w14:textId="77777777">
        <w:tc>
          <w:tcPr>
            <w:tcW w:w="0" w:type="auto"/>
          </w:tcPr>
          <w:p w14:paraId="16D7A61F" w14:textId="77777777" w:rsidR="00FF4EF1" w:rsidRDefault="00000000">
            <w:r>
              <w:t>#53</w:t>
            </w:r>
          </w:p>
        </w:tc>
        <w:tc>
          <w:tcPr>
            <w:tcW w:w="0" w:type="auto"/>
          </w:tcPr>
          <w:p w14:paraId="6A0CB8A5" w14:textId="77777777" w:rsidR="00FF4EF1" w:rsidRDefault="00000000">
            <w:r>
              <w:t>fix(</w:t>
            </w:r>
            <w:proofErr w:type="spellStart"/>
            <w:r>
              <w:t>api</w:t>
            </w:r>
            <w:proofErr w:type="spellEnd"/>
            <w:r>
              <w:t>): throw immediately when no backend configured</w:t>
            </w:r>
          </w:p>
        </w:tc>
        <w:tc>
          <w:tcPr>
            <w:tcW w:w="0" w:type="auto"/>
          </w:tcPr>
          <w:p w14:paraId="0514736D" w14:textId="77777777" w:rsidR="00FF4EF1" w:rsidRDefault="00000000">
            <w:r>
              <w:t>HCXXWDG</w:t>
            </w:r>
          </w:p>
        </w:tc>
        <w:tc>
          <w:tcPr>
            <w:tcW w:w="0" w:type="auto"/>
          </w:tcPr>
          <w:p w14:paraId="7C9CDC22" w14:textId="77777777" w:rsidR="00FF4EF1" w:rsidRDefault="00000000">
            <w:r>
              <w:t>待评审/合并</w:t>
            </w:r>
          </w:p>
        </w:tc>
      </w:tr>
    </w:tbl>
    <w:p w14:paraId="6A078B43" w14:textId="77777777" w:rsidR="00FF4EF1" w:rsidRDefault="00FF4EF1"/>
    <w:p w14:paraId="3E76747D" w14:textId="77777777" w:rsidR="00FF4EF1" w:rsidRDefault="00000000">
      <w:r>
        <w:t>附录 C：已关闭的 Issues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"/>
        <w:gridCol w:w="5716"/>
        <w:gridCol w:w="1316"/>
        <w:gridCol w:w="816"/>
      </w:tblGrid>
      <w:tr w:rsidR="00FF4EF1" w14:paraId="0D55EE22" w14:textId="77777777">
        <w:tc>
          <w:tcPr>
            <w:tcW w:w="0" w:type="auto"/>
          </w:tcPr>
          <w:p w14:paraId="615FAF82" w14:textId="77777777" w:rsidR="00FF4EF1" w:rsidRDefault="00000000">
            <w:r>
              <w:rPr>
                <w:b/>
              </w:rPr>
              <w:t>Issue #</w:t>
            </w:r>
          </w:p>
        </w:tc>
        <w:tc>
          <w:tcPr>
            <w:tcW w:w="0" w:type="auto"/>
          </w:tcPr>
          <w:p w14:paraId="2EDCEEBC" w14:textId="77777777" w:rsidR="00FF4EF1" w:rsidRDefault="00000000">
            <w:r>
              <w:rPr>
                <w:b/>
              </w:rPr>
              <w:t>标题</w:t>
            </w:r>
          </w:p>
        </w:tc>
        <w:tc>
          <w:tcPr>
            <w:tcW w:w="0" w:type="auto"/>
          </w:tcPr>
          <w:p w14:paraId="6CBF7A56" w14:textId="77777777" w:rsidR="00FF4EF1" w:rsidRDefault="00000000">
            <w:r>
              <w:rPr>
                <w:b/>
              </w:rPr>
              <w:t>标签</w:t>
            </w:r>
          </w:p>
        </w:tc>
        <w:tc>
          <w:tcPr>
            <w:tcW w:w="0" w:type="auto"/>
          </w:tcPr>
          <w:p w14:paraId="08C51F7F" w14:textId="77777777" w:rsidR="00FF4EF1" w:rsidRDefault="00000000">
            <w:r>
              <w:rPr>
                <w:b/>
              </w:rPr>
              <w:t>状态</w:t>
            </w:r>
          </w:p>
        </w:tc>
      </w:tr>
      <w:tr w:rsidR="00FF4EF1" w14:paraId="10C878F0" w14:textId="77777777">
        <w:tc>
          <w:tcPr>
            <w:tcW w:w="0" w:type="auto"/>
          </w:tcPr>
          <w:p w14:paraId="349D3B29" w14:textId="77777777" w:rsidR="00FF4EF1" w:rsidRDefault="00000000">
            <w:r>
              <w:t>#7</w:t>
            </w:r>
          </w:p>
        </w:tc>
        <w:tc>
          <w:tcPr>
            <w:tcW w:w="0" w:type="auto"/>
          </w:tcPr>
          <w:p w14:paraId="0EF35F33" w14:textId="77777777" w:rsidR="00FF4EF1" w:rsidRDefault="00000000">
            <w:r>
              <w:t xml:space="preserve">[Integration] 注入 </w:t>
            </w:r>
            <w:proofErr w:type="spellStart"/>
            <w:r>
              <w:t>MapSurface</w:t>
            </w:r>
            <w:proofErr w:type="spellEnd"/>
            <w:r>
              <w:t xml:space="preserve"> 并接通热力图状态</w:t>
            </w:r>
          </w:p>
        </w:tc>
        <w:tc>
          <w:tcPr>
            <w:tcW w:w="0" w:type="auto"/>
          </w:tcPr>
          <w:p w14:paraId="2997F00F" w14:textId="77777777" w:rsidR="00FF4EF1" w:rsidRDefault="00000000">
            <w:r>
              <w:t>-</w:t>
            </w:r>
          </w:p>
        </w:tc>
        <w:tc>
          <w:tcPr>
            <w:tcW w:w="0" w:type="auto"/>
          </w:tcPr>
          <w:p w14:paraId="44E142B2" w14:textId="77777777" w:rsidR="00FF4EF1" w:rsidRDefault="00000000">
            <w:r>
              <w:t>已关闭</w:t>
            </w:r>
          </w:p>
        </w:tc>
      </w:tr>
      <w:tr w:rsidR="00FF4EF1" w14:paraId="2DB222D4" w14:textId="77777777">
        <w:tc>
          <w:tcPr>
            <w:tcW w:w="0" w:type="auto"/>
          </w:tcPr>
          <w:p w14:paraId="75D45398" w14:textId="77777777" w:rsidR="00FF4EF1" w:rsidRDefault="00000000">
            <w:r>
              <w:t>#19</w:t>
            </w:r>
          </w:p>
        </w:tc>
        <w:tc>
          <w:tcPr>
            <w:tcW w:w="0" w:type="auto"/>
          </w:tcPr>
          <w:p w14:paraId="6D97E833" w14:textId="77777777" w:rsidR="00FF4EF1" w:rsidRDefault="00000000">
            <w:r>
              <w:t xml:space="preserve">[Security] Rotate </w:t>
            </w:r>
            <w:proofErr w:type="spellStart"/>
            <w:r>
              <w:t>AMap</w:t>
            </w:r>
            <w:proofErr w:type="spellEnd"/>
            <w:r>
              <w:t xml:space="preserve"> JS API credentials</w:t>
            </w:r>
          </w:p>
        </w:tc>
        <w:tc>
          <w:tcPr>
            <w:tcW w:w="0" w:type="auto"/>
          </w:tcPr>
          <w:p w14:paraId="77B3E1A3" w14:textId="77777777" w:rsidR="00FF4EF1" w:rsidRDefault="00000000">
            <w:r>
              <w:t>-</w:t>
            </w:r>
          </w:p>
        </w:tc>
        <w:tc>
          <w:tcPr>
            <w:tcW w:w="0" w:type="auto"/>
          </w:tcPr>
          <w:p w14:paraId="4AE426D2" w14:textId="77777777" w:rsidR="00FF4EF1" w:rsidRDefault="00000000">
            <w:r>
              <w:t>已关闭</w:t>
            </w:r>
          </w:p>
        </w:tc>
      </w:tr>
      <w:tr w:rsidR="00FF4EF1" w14:paraId="60AB5830" w14:textId="77777777">
        <w:tc>
          <w:tcPr>
            <w:tcW w:w="0" w:type="auto"/>
          </w:tcPr>
          <w:p w14:paraId="25EEDF02" w14:textId="77777777" w:rsidR="00FF4EF1" w:rsidRDefault="00000000">
            <w:r>
              <w:t>#20</w:t>
            </w:r>
          </w:p>
        </w:tc>
        <w:tc>
          <w:tcPr>
            <w:tcW w:w="0" w:type="auto"/>
          </w:tcPr>
          <w:p w14:paraId="57EE07D9" w14:textId="77777777" w:rsidR="00FF4EF1" w:rsidRDefault="00000000">
            <w:r>
              <w:t>[Member A] 实现欢迎页、固定校园路线与三阶段页面流程</w:t>
            </w:r>
          </w:p>
        </w:tc>
        <w:tc>
          <w:tcPr>
            <w:tcW w:w="0" w:type="auto"/>
          </w:tcPr>
          <w:p w14:paraId="61AFEB8B" w14:textId="77777777" w:rsidR="00FF4EF1" w:rsidRDefault="00000000">
            <w:r>
              <w:t>enhancement</w:t>
            </w:r>
          </w:p>
        </w:tc>
        <w:tc>
          <w:tcPr>
            <w:tcW w:w="0" w:type="auto"/>
          </w:tcPr>
          <w:p w14:paraId="34EC19ED" w14:textId="77777777" w:rsidR="00FF4EF1" w:rsidRDefault="00000000">
            <w:r>
              <w:t>已关闭</w:t>
            </w:r>
          </w:p>
        </w:tc>
      </w:tr>
      <w:tr w:rsidR="00FF4EF1" w14:paraId="5D052F76" w14:textId="77777777">
        <w:tc>
          <w:tcPr>
            <w:tcW w:w="0" w:type="auto"/>
          </w:tcPr>
          <w:p w14:paraId="28630108" w14:textId="77777777" w:rsidR="00FF4EF1" w:rsidRDefault="00000000">
            <w:r>
              <w:t>#21</w:t>
            </w:r>
          </w:p>
        </w:tc>
        <w:tc>
          <w:tcPr>
            <w:tcW w:w="0" w:type="auto"/>
          </w:tcPr>
          <w:p w14:paraId="792B5057" w14:textId="77777777" w:rsidR="00FF4EF1" w:rsidRDefault="00000000">
            <w:r>
              <w:t>[Member A] 增加 Capacitor 8 Android 与 Windows PWA 支持</w:t>
            </w:r>
          </w:p>
        </w:tc>
        <w:tc>
          <w:tcPr>
            <w:tcW w:w="0" w:type="auto"/>
          </w:tcPr>
          <w:p w14:paraId="0DB621E7" w14:textId="77777777" w:rsidR="00FF4EF1" w:rsidRDefault="00000000">
            <w:r>
              <w:t>enhancement</w:t>
            </w:r>
          </w:p>
        </w:tc>
        <w:tc>
          <w:tcPr>
            <w:tcW w:w="0" w:type="auto"/>
          </w:tcPr>
          <w:p w14:paraId="1F3F5DFB" w14:textId="77777777" w:rsidR="00FF4EF1" w:rsidRDefault="00000000">
            <w:r>
              <w:t>已关闭</w:t>
            </w:r>
          </w:p>
        </w:tc>
      </w:tr>
      <w:tr w:rsidR="00FF4EF1" w14:paraId="600BC02E" w14:textId="77777777">
        <w:tc>
          <w:tcPr>
            <w:tcW w:w="0" w:type="auto"/>
          </w:tcPr>
          <w:p w14:paraId="2AFAB46F" w14:textId="77777777" w:rsidR="00FF4EF1" w:rsidRDefault="00000000">
            <w:r>
              <w:t>#22</w:t>
            </w:r>
          </w:p>
        </w:tc>
        <w:tc>
          <w:tcPr>
            <w:tcW w:w="0" w:type="auto"/>
          </w:tcPr>
          <w:p w14:paraId="6EE8D5BF" w14:textId="77777777" w:rsidR="00FF4EF1" w:rsidRDefault="00000000">
            <w:r>
              <w:t>[Member B] 迁移校园 Demo/</w:t>
            </w:r>
            <w:proofErr w:type="spellStart"/>
            <w:r>
              <w:t>PostGIS</w:t>
            </w:r>
            <w:proofErr w:type="spellEnd"/>
            <w:r>
              <w:t xml:space="preserve"> 数据并更新跨平台 CORS</w:t>
            </w:r>
          </w:p>
        </w:tc>
        <w:tc>
          <w:tcPr>
            <w:tcW w:w="0" w:type="auto"/>
          </w:tcPr>
          <w:p w14:paraId="755CEEE7" w14:textId="77777777" w:rsidR="00FF4EF1" w:rsidRDefault="00000000">
            <w:r>
              <w:t>enhancement</w:t>
            </w:r>
          </w:p>
        </w:tc>
        <w:tc>
          <w:tcPr>
            <w:tcW w:w="0" w:type="auto"/>
          </w:tcPr>
          <w:p w14:paraId="09461120" w14:textId="77777777" w:rsidR="00FF4EF1" w:rsidRDefault="00000000">
            <w:r>
              <w:t>已关闭</w:t>
            </w:r>
          </w:p>
        </w:tc>
      </w:tr>
      <w:tr w:rsidR="00FF4EF1" w14:paraId="39476C00" w14:textId="77777777">
        <w:tc>
          <w:tcPr>
            <w:tcW w:w="0" w:type="auto"/>
          </w:tcPr>
          <w:p w14:paraId="3DD89075" w14:textId="77777777" w:rsidR="00FF4EF1" w:rsidRDefault="00000000">
            <w:r>
              <w:t>#33</w:t>
            </w:r>
          </w:p>
        </w:tc>
        <w:tc>
          <w:tcPr>
            <w:tcW w:w="0" w:type="auto"/>
          </w:tcPr>
          <w:p w14:paraId="382AB9FD" w14:textId="77777777" w:rsidR="00FF4EF1" w:rsidRDefault="00000000">
            <w:r>
              <w:t>[Member A] 修复 Android Build CI Action 版本号</w:t>
            </w:r>
          </w:p>
        </w:tc>
        <w:tc>
          <w:tcPr>
            <w:tcW w:w="0" w:type="auto"/>
          </w:tcPr>
          <w:p w14:paraId="5A2DDE73" w14:textId="77777777" w:rsidR="00FF4EF1" w:rsidRDefault="00000000">
            <w:r>
              <w:t>bug</w:t>
            </w:r>
          </w:p>
        </w:tc>
        <w:tc>
          <w:tcPr>
            <w:tcW w:w="0" w:type="auto"/>
          </w:tcPr>
          <w:p w14:paraId="2CBBBCD1" w14:textId="77777777" w:rsidR="00FF4EF1" w:rsidRDefault="00000000">
            <w:r>
              <w:t>已关闭</w:t>
            </w:r>
          </w:p>
        </w:tc>
      </w:tr>
      <w:tr w:rsidR="00FF4EF1" w14:paraId="24FABD26" w14:textId="77777777">
        <w:tc>
          <w:tcPr>
            <w:tcW w:w="0" w:type="auto"/>
          </w:tcPr>
          <w:p w14:paraId="0407202F" w14:textId="77777777" w:rsidR="00FF4EF1" w:rsidRDefault="00000000">
            <w:r>
              <w:t>#34</w:t>
            </w:r>
          </w:p>
        </w:tc>
        <w:tc>
          <w:tcPr>
            <w:tcW w:w="0" w:type="auto"/>
          </w:tcPr>
          <w:p w14:paraId="206A58EF" w14:textId="77777777" w:rsidR="00FF4EF1" w:rsidRDefault="00000000">
            <w:r>
              <w:t>[Member A] PWA Service Worker 与 Android WebView 兼容</w:t>
            </w:r>
          </w:p>
        </w:tc>
        <w:tc>
          <w:tcPr>
            <w:tcW w:w="0" w:type="auto"/>
          </w:tcPr>
          <w:p w14:paraId="2AE28298" w14:textId="77777777" w:rsidR="00FF4EF1" w:rsidRDefault="00000000">
            <w:r>
              <w:t>bug</w:t>
            </w:r>
          </w:p>
        </w:tc>
        <w:tc>
          <w:tcPr>
            <w:tcW w:w="0" w:type="auto"/>
          </w:tcPr>
          <w:p w14:paraId="4EB8DCC8" w14:textId="77777777" w:rsidR="00FF4EF1" w:rsidRDefault="00000000">
            <w:r>
              <w:t>已关闭</w:t>
            </w:r>
          </w:p>
        </w:tc>
      </w:tr>
      <w:tr w:rsidR="00FF4EF1" w14:paraId="5F84E043" w14:textId="77777777">
        <w:tc>
          <w:tcPr>
            <w:tcW w:w="0" w:type="auto"/>
          </w:tcPr>
          <w:p w14:paraId="42372223" w14:textId="77777777" w:rsidR="00FF4EF1" w:rsidRDefault="00000000">
            <w:r>
              <w:t>#35</w:t>
            </w:r>
          </w:p>
        </w:tc>
        <w:tc>
          <w:tcPr>
            <w:tcW w:w="0" w:type="auto"/>
          </w:tcPr>
          <w:p w14:paraId="58256F8E" w14:textId="77777777" w:rsidR="00FF4EF1" w:rsidRDefault="00000000">
            <w:r>
              <w:t>[Member A] Android 安全加固与功能完善</w:t>
            </w:r>
          </w:p>
        </w:tc>
        <w:tc>
          <w:tcPr>
            <w:tcW w:w="0" w:type="auto"/>
          </w:tcPr>
          <w:p w14:paraId="2F35886F" w14:textId="77777777" w:rsidR="00FF4EF1" w:rsidRDefault="00000000">
            <w:r>
              <w:t>enhancement</w:t>
            </w:r>
          </w:p>
        </w:tc>
        <w:tc>
          <w:tcPr>
            <w:tcW w:w="0" w:type="auto"/>
          </w:tcPr>
          <w:p w14:paraId="33BFC8BE" w14:textId="77777777" w:rsidR="00FF4EF1" w:rsidRDefault="00000000">
            <w:r>
              <w:t>已关闭</w:t>
            </w:r>
          </w:p>
        </w:tc>
      </w:tr>
      <w:tr w:rsidR="00FF4EF1" w14:paraId="2D19B7D1" w14:textId="77777777">
        <w:tc>
          <w:tcPr>
            <w:tcW w:w="0" w:type="auto"/>
          </w:tcPr>
          <w:p w14:paraId="079C4FDF" w14:textId="77777777" w:rsidR="00FF4EF1" w:rsidRDefault="00000000">
            <w:r>
              <w:t>#36</w:t>
            </w:r>
          </w:p>
        </w:tc>
        <w:tc>
          <w:tcPr>
            <w:tcW w:w="0" w:type="auto"/>
          </w:tcPr>
          <w:p w14:paraId="12B0D636" w14:textId="77777777" w:rsidR="00FF4EF1" w:rsidRDefault="00000000">
            <w:r>
              <w:t>[Member B] 生产环境 HTTPS 部署与高德 Key 轮换</w:t>
            </w:r>
          </w:p>
        </w:tc>
        <w:tc>
          <w:tcPr>
            <w:tcW w:w="0" w:type="auto"/>
          </w:tcPr>
          <w:p w14:paraId="251691F0" w14:textId="77777777" w:rsidR="00FF4EF1" w:rsidRDefault="00000000">
            <w:r>
              <w:t>enhancement</w:t>
            </w:r>
          </w:p>
        </w:tc>
        <w:tc>
          <w:tcPr>
            <w:tcW w:w="0" w:type="auto"/>
          </w:tcPr>
          <w:p w14:paraId="6DE96021" w14:textId="77777777" w:rsidR="00FF4EF1" w:rsidRDefault="00000000">
            <w:r>
              <w:t>已关闭</w:t>
            </w:r>
          </w:p>
        </w:tc>
      </w:tr>
      <w:tr w:rsidR="00FF4EF1" w14:paraId="5CF5408A" w14:textId="77777777">
        <w:tc>
          <w:tcPr>
            <w:tcW w:w="0" w:type="auto"/>
          </w:tcPr>
          <w:p w14:paraId="4EADA112" w14:textId="77777777" w:rsidR="00FF4EF1" w:rsidRDefault="00000000">
            <w:r>
              <w:t>#37</w:t>
            </w:r>
          </w:p>
        </w:tc>
        <w:tc>
          <w:tcPr>
            <w:tcW w:w="0" w:type="auto"/>
          </w:tcPr>
          <w:p w14:paraId="760908B3" w14:textId="77777777" w:rsidR="00FF4EF1" w:rsidRDefault="00000000">
            <w:r>
              <w:t>[Member C] PR #31 rebase + Android CI 完善</w:t>
            </w:r>
          </w:p>
        </w:tc>
        <w:tc>
          <w:tcPr>
            <w:tcW w:w="0" w:type="auto"/>
          </w:tcPr>
          <w:p w14:paraId="539FC113" w14:textId="77777777" w:rsidR="00FF4EF1" w:rsidRDefault="00000000">
            <w:r>
              <w:t>enhancement</w:t>
            </w:r>
          </w:p>
        </w:tc>
        <w:tc>
          <w:tcPr>
            <w:tcW w:w="0" w:type="auto"/>
          </w:tcPr>
          <w:p w14:paraId="32BECE18" w14:textId="77777777" w:rsidR="00FF4EF1" w:rsidRDefault="00000000">
            <w:r>
              <w:t>已关闭</w:t>
            </w:r>
          </w:p>
        </w:tc>
      </w:tr>
      <w:tr w:rsidR="00FF4EF1" w14:paraId="6B2D2E66" w14:textId="77777777">
        <w:tc>
          <w:tcPr>
            <w:tcW w:w="0" w:type="auto"/>
          </w:tcPr>
          <w:p w14:paraId="47B9D575" w14:textId="77777777" w:rsidR="00FF4EF1" w:rsidRDefault="00000000">
            <w:r>
              <w:t>#38</w:t>
            </w:r>
          </w:p>
        </w:tc>
        <w:tc>
          <w:tcPr>
            <w:tcW w:w="0" w:type="auto"/>
          </w:tcPr>
          <w:p w14:paraId="3F3ED5DA" w14:textId="77777777" w:rsidR="00FF4EF1" w:rsidRDefault="00000000">
            <w:r>
              <w:t>[全体] 真机测试 + Windows PWA 验证 + v1.1.0 Release</w:t>
            </w:r>
          </w:p>
        </w:tc>
        <w:tc>
          <w:tcPr>
            <w:tcW w:w="0" w:type="auto"/>
          </w:tcPr>
          <w:p w14:paraId="689ED8B2" w14:textId="77777777" w:rsidR="00FF4EF1" w:rsidRDefault="00000000">
            <w:r>
              <w:t>enhancement</w:t>
            </w:r>
          </w:p>
        </w:tc>
        <w:tc>
          <w:tcPr>
            <w:tcW w:w="0" w:type="auto"/>
          </w:tcPr>
          <w:p w14:paraId="30EC0FF6" w14:textId="77777777" w:rsidR="00FF4EF1" w:rsidRDefault="00000000">
            <w:r>
              <w:t>已关闭</w:t>
            </w:r>
          </w:p>
        </w:tc>
      </w:tr>
    </w:tbl>
    <w:p w14:paraId="3F59FDAF" w14:textId="77777777" w:rsidR="00FF4EF1" w:rsidRDefault="00FF4EF1"/>
    <w:p w14:paraId="7A65FB83" w14:textId="77777777" w:rsidR="00FF4EF1" w:rsidRDefault="00000000">
      <w:r>
        <w:t>附录 D：GitHub Actions CI 流水线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1"/>
        <w:gridCol w:w="2274"/>
        <w:gridCol w:w="4725"/>
      </w:tblGrid>
      <w:tr w:rsidR="00FF4EF1" w14:paraId="5568C2BD" w14:textId="77777777">
        <w:tc>
          <w:tcPr>
            <w:tcW w:w="0" w:type="auto"/>
          </w:tcPr>
          <w:p w14:paraId="356EC1BC" w14:textId="77777777" w:rsidR="00FF4EF1" w:rsidRDefault="00000000">
            <w:r>
              <w:rPr>
                <w:b/>
              </w:rPr>
              <w:t>流水线名称</w:t>
            </w:r>
          </w:p>
        </w:tc>
        <w:tc>
          <w:tcPr>
            <w:tcW w:w="0" w:type="auto"/>
          </w:tcPr>
          <w:p w14:paraId="750B078F" w14:textId="77777777" w:rsidR="00FF4EF1" w:rsidRDefault="00000000">
            <w:r>
              <w:rPr>
                <w:b/>
              </w:rPr>
              <w:t>触发条件</w:t>
            </w:r>
          </w:p>
        </w:tc>
        <w:tc>
          <w:tcPr>
            <w:tcW w:w="0" w:type="auto"/>
          </w:tcPr>
          <w:p w14:paraId="432DF6FB" w14:textId="77777777" w:rsidR="00FF4EF1" w:rsidRDefault="00000000">
            <w:r>
              <w:rPr>
                <w:b/>
              </w:rPr>
              <w:t>功能说明</w:t>
            </w:r>
          </w:p>
        </w:tc>
      </w:tr>
      <w:tr w:rsidR="00FF4EF1" w14:paraId="6B125C8F" w14:textId="77777777">
        <w:tc>
          <w:tcPr>
            <w:tcW w:w="0" w:type="auto"/>
          </w:tcPr>
          <w:p w14:paraId="2F03B869" w14:textId="77777777" w:rsidR="00FF4EF1" w:rsidRDefault="00000000">
            <w:r>
              <w:t>Frontend CI</w:t>
            </w:r>
          </w:p>
        </w:tc>
        <w:tc>
          <w:tcPr>
            <w:tcW w:w="0" w:type="auto"/>
          </w:tcPr>
          <w:p w14:paraId="3CC64F43" w14:textId="77777777" w:rsidR="00FF4EF1" w:rsidRDefault="00000000">
            <w:r>
              <w:t>push/PR to develop/main</w:t>
            </w:r>
          </w:p>
        </w:tc>
        <w:tc>
          <w:tcPr>
            <w:tcW w:w="0" w:type="auto"/>
          </w:tcPr>
          <w:p w14:paraId="1EDBA33F" w14:textId="77777777" w:rsidR="00FF4EF1" w:rsidRDefault="00000000">
            <w:r>
              <w:t xml:space="preserve">TypeScript 编译检查 + </w:t>
            </w:r>
            <w:proofErr w:type="spellStart"/>
            <w:r>
              <w:t>Vitest</w:t>
            </w:r>
            <w:proofErr w:type="spellEnd"/>
            <w:r>
              <w:t xml:space="preserve"> 单元测试</w:t>
            </w:r>
          </w:p>
        </w:tc>
      </w:tr>
      <w:tr w:rsidR="00FF4EF1" w14:paraId="05CD9A50" w14:textId="77777777">
        <w:tc>
          <w:tcPr>
            <w:tcW w:w="0" w:type="auto"/>
          </w:tcPr>
          <w:p w14:paraId="3A75CE63" w14:textId="77777777" w:rsidR="00FF4EF1" w:rsidRDefault="00000000">
            <w:r>
              <w:t>Backend CI</w:t>
            </w:r>
          </w:p>
        </w:tc>
        <w:tc>
          <w:tcPr>
            <w:tcW w:w="0" w:type="auto"/>
          </w:tcPr>
          <w:p w14:paraId="547B904B" w14:textId="77777777" w:rsidR="00FF4EF1" w:rsidRDefault="00000000">
            <w:r>
              <w:t>push/PR to develop/main</w:t>
            </w:r>
          </w:p>
        </w:tc>
        <w:tc>
          <w:tcPr>
            <w:tcW w:w="0" w:type="auto"/>
          </w:tcPr>
          <w:p w14:paraId="235B6F67" w14:textId="77777777" w:rsidR="00FF4EF1" w:rsidRDefault="00000000">
            <w:r>
              <w:t>Java 17 Maven verify + JUnit 测试 + 上传 jar 和测试报告</w:t>
            </w:r>
          </w:p>
        </w:tc>
      </w:tr>
      <w:tr w:rsidR="00FF4EF1" w14:paraId="43F98EFD" w14:textId="77777777">
        <w:tc>
          <w:tcPr>
            <w:tcW w:w="0" w:type="auto"/>
          </w:tcPr>
          <w:p w14:paraId="3BA5A503" w14:textId="77777777" w:rsidR="00FF4EF1" w:rsidRDefault="00000000">
            <w:r>
              <w:t>E2E CI</w:t>
            </w:r>
          </w:p>
        </w:tc>
        <w:tc>
          <w:tcPr>
            <w:tcW w:w="0" w:type="auto"/>
          </w:tcPr>
          <w:p w14:paraId="5CB83589" w14:textId="77777777" w:rsidR="00FF4EF1" w:rsidRDefault="00000000">
            <w:r>
              <w:t>push/PR to develop/main</w:t>
            </w:r>
          </w:p>
        </w:tc>
        <w:tc>
          <w:tcPr>
            <w:tcW w:w="0" w:type="auto"/>
          </w:tcPr>
          <w:p w14:paraId="21EAB39F" w14:textId="77777777" w:rsidR="00FF4EF1" w:rsidRDefault="00000000">
            <w:r>
              <w:t>Playwright 端到端测试（前端组件 + 页面流程）</w:t>
            </w:r>
          </w:p>
        </w:tc>
      </w:tr>
      <w:tr w:rsidR="00FF4EF1" w14:paraId="67B46330" w14:textId="77777777">
        <w:tc>
          <w:tcPr>
            <w:tcW w:w="0" w:type="auto"/>
          </w:tcPr>
          <w:p w14:paraId="57EF4A8A" w14:textId="77777777" w:rsidR="00FF4EF1" w:rsidRDefault="00000000">
            <w:r>
              <w:t>Full-stack E2E</w:t>
            </w:r>
          </w:p>
        </w:tc>
        <w:tc>
          <w:tcPr>
            <w:tcW w:w="0" w:type="auto"/>
          </w:tcPr>
          <w:p w14:paraId="120B66AE" w14:textId="77777777" w:rsidR="00FF4EF1" w:rsidRDefault="00000000">
            <w:r>
              <w:t>push/PR to develop/main</w:t>
            </w:r>
          </w:p>
        </w:tc>
        <w:tc>
          <w:tcPr>
            <w:tcW w:w="0" w:type="auto"/>
          </w:tcPr>
          <w:p w14:paraId="5A6ECCD1" w14:textId="77777777" w:rsidR="00FF4EF1" w:rsidRDefault="00000000">
            <w:r>
              <w:t>前后端联调 Playwright 集成测试</w:t>
            </w:r>
          </w:p>
        </w:tc>
      </w:tr>
      <w:tr w:rsidR="00FF4EF1" w14:paraId="07D6AAC5" w14:textId="77777777">
        <w:tc>
          <w:tcPr>
            <w:tcW w:w="0" w:type="auto"/>
          </w:tcPr>
          <w:p w14:paraId="0E4E0C8C" w14:textId="77777777" w:rsidR="00FF4EF1" w:rsidRDefault="00000000">
            <w:r>
              <w:t>Android Build</w:t>
            </w:r>
          </w:p>
        </w:tc>
        <w:tc>
          <w:tcPr>
            <w:tcW w:w="0" w:type="auto"/>
          </w:tcPr>
          <w:p w14:paraId="6343FDBF" w14:textId="77777777" w:rsidR="00FF4EF1" w:rsidRDefault="00000000">
            <w:r>
              <w:t>push/PR to develop/main</w:t>
            </w:r>
          </w:p>
        </w:tc>
        <w:tc>
          <w:tcPr>
            <w:tcW w:w="0" w:type="auto"/>
          </w:tcPr>
          <w:p w14:paraId="426A6CA4" w14:textId="77777777" w:rsidR="00FF4EF1" w:rsidRDefault="00000000">
            <w:r>
              <w:t>Capacitor Android Release 签名构建</w:t>
            </w:r>
          </w:p>
        </w:tc>
      </w:tr>
      <w:tr w:rsidR="00FF4EF1" w14:paraId="46EDD0B2" w14:textId="77777777">
        <w:tc>
          <w:tcPr>
            <w:tcW w:w="0" w:type="auto"/>
          </w:tcPr>
          <w:p w14:paraId="5161FD37" w14:textId="77777777" w:rsidR="00FF4EF1" w:rsidRDefault="00000000">
            <w:r>
              <w:t>Android APK Verification</w:t>
            </w:r>
          </w:p>
        </w:tc>
        <w:tc>
          <w:tcPr>
            <w:tcW w:w="0" w:type="auto"/>
          </w:tcPr>
          <w:p w14:paraId="373C02EB" w14:textId="77777777" w:rsidR="00FF4EF1" w:rsidRDefault="00000000">
            <w:r>
              <w:t>push/PR to develop/main</w:t>
            </w:r>
          </w:p>
        </w:tc>
        <w:tc>
          <w:tcPr>
            <w:tcW w:w="0" w:type="auto"/>
          </w:tcPr>
          <w:p w14:paraId="1448C658" w14:textId="77777777" w:rsidR="00FF4EF1" w:rsidRDefault="00000000">
            <w:r>
              <w:t>APK 静态验证（文件大小、签名、版本号）</w:t>
            </w:r>
          </w:p>
        </w:tc>
      </w:tr>
    </w:tbl>
    <w:p w14:paraId="2C6C1561" w14:textId="77777777" w:rsidR="00FF4EF1" w:rsidRDefault="00FF4EF1"/>
    <w:p w14:paraId="497D067A" w14:textId="77777777" w:rsidR="00FF4EF1" w:rsidRDefault="00000000">
      <w:r>
        <w:t>附录 E：后端 API 端点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2716"/>
        <w:gridCol w:w="4116"/>
      </w:tblGrid>
      <w:tr w:rsidR="00FF4EF1" w14:paraId="2CA39AD6" w14:textId="77777777">
        <w:tc>
          <w:tcPr>
            <w:tcW w:w="0" w:type="auto"/>
          </w:tcPr>
          <w:p w14:paraId="5C6E40CC" w14:textId="77777777" w:rsidR="00FF4EF1" w:rsidRDefault="00000000">
            <w:r>
              <w:rPr>
                <w:b/>
              </w:rPr>
              <w:t>方法</w:t>
            </w:r>
          </w:p>
        </w:tc>
        <w:tc>
          <w:tcPr>
            <w:tcW w:w="0" w:type="auto"/>
          </w:tcPr>
          <w:p w14:paraId="0CB8C115" w14:textId="77777777" w:rsidR="00FF4EF1" w:rsidRDefault="00000000">
            <w:r>
              <w:rPr>
                <w:b/>
              </w:rPr>
              <w:t>路径</w:t>
            </w:r>
          </w:p>
        </w:tc>
        <w:tc>
          <w:tcPr>
            <w:tcW w:w="0" w:type="auto"/>
          </w:tcPr>
          <w:p w14:paraId="26D3F67B" w14:textId="77777777" w:rsidR="00FF4EF1" w:rsidRDefault="00000000">
            <w:r>
              <w:rPr>
                <w:b/>
              </w:rPr>
              <w:t>说明</w:t>
            </w:r>
          </w:p>
        </w:tc>
      </w:tr>
      <w:tr w:rsidR="00FF4EF1" w14:paraId="03ABEE89" w14:textId="77777777">
        <w:tc>
          <w:tcPr>
            <w:tcW w:w="0" w:type="auto"/>
          </w:tcPr>
          <w:p w14:paraId="1B77C887" w14:textId="77777777" w:rsidR="00FF4EF1" w:rsidRDefault="00000000">
            <w:r>
              <w:t>POST</w:t>
            </w:r>
          </w:p>
        </w:tc>
        <w:tc>
          <w:tcPr>
            <w:tcW w:w="0" w:type="auto"/>
          </w:tcPr>
          <w:p w14:paraId="5D54B324" w14:textId="77777777" w:rsidR="00FF4EF1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/v1/reports</w:t>
            </w:r>
          </w:p>
        </w:tc>
        <w:tc>
          <w:tcPr>
            <w:tcW w:w="0" w:type="auto"/>
          </w:tcPr>
          <w:p w14:paraId="15694C97" w14:textId="77777777" w:rsidR="00FF4EF1" w:rsidRDefault="00000000">
            <w:r>
              <w:t>提交通勤情绪反馈（需 X-Device-Id）</w:t>
            </w:r>
          </w:p>
        </w:tc>
      </w:tr>
      <w:tr w:rsidR="00FF4EF1" w14:paraId="5B74661B" w14:textId="77777777">
        <w:tc>
          <w:tcPr>
            <w:tcW w:w="0" w:type="auto"/>
          </w:tcPr>
          <w:p w14:paraId="75EAC1A7" w14:textId="77777777" w:rsidR="00FF4EF1" w:rsidRDefault="00000000">
            <w:r>
              <w:t>GET</w:t>
            </w:r>
          </w:p>
        </w:tc>
        <w:tc>
          <w:tcPr>
            <w:tcW w:w="0" w:type="auto"/>
          </w:tcPr>
          <w:p w14:paraId="4A14133C" w14:textId="77777777" w:rsidR="00FF4EF1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/v1/heatmap</w:t>
            </w:r>
          </w:p>
        </w:tc>
        <w:tc>
          <w:tcPr>
            <w:tcW w:w="0" w:type="auto"/>
          </w:tcPr>
          <w:p w14:paraId="7F32D077" w14:textId="77777777" w:rsidR="00FF4EF1" w:rsidRDefault="00000000">
            <w:r>
              <w:t xml:space="preserve">查询 </w:t>
            </w:r>
            <w:proofErr w:type="spellStart"/>
            <w:r>
              <w:t>bbox</w:t>
            </w:r>
            <w:proofErr w:type="spellEnd"/>
            <w:r>
              <w:t xml:space="preserve"> 内热力图格网</w:t>
            </w:r>
          </w:p>
        </w:tc>
      </w:tr>
      <w:tr w:rsidR="00FF4EF1" w14:paraId="283259A4" w14:textId="77777777">
        <w:tc>
          <w:tcPr>
            <w:tcW w:w="0" w:type="auto"/>
          </w:tcPr>
          <w:p w14:paraId="1B7E03D6" w14:textId="77777777" w:rsidR="00FF4EF1" w:rsidRDefault="00000000">
            <w:r>
              <w:lastRenderedPageBreak/>
              <w:t>POST</w:t>
            </w:r>
          </w:p>
        </w:tc>
        <w:tc>
          <w:tcPr>
            <w:tcW w:w="0" w:type="auto"/>
          </w:tcPr>
          <w:p w14:paraId="4C65DD0B" w14:textId="77777777" w:rsidR="00FF4EF1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/v1/heatmap/refresh</w:t>
            </w:r>
          </w:p>
        </w:tc>
        <w:tc>
          <w:tcPr>
            <w:tcW w:w="0" w:type="auto"/>
          </w:tcPr>
          <w:p w14:paraId="7ADDC097" w14:textId="77777777" w:rsidR="00FF4EF1" w:rsidRDefault="00000000">
            <w:r>
              <w:t>重新计算热力图并写入缓存</w:t>
            </w:r>
          </w:p>
        </w:tc>
      </w:tr>
      <w:tr w:rsidR="00FF4EF1" w14:paraId="37AF4B6A" w14:textId="77777777">
        <w:tc>
          <w:tcPr>
            <w:tcW w:w="0" w:type="auto"/>
          </w:tcPr>
          <w:p w14:paraId="2EA5BAED" w14:textId="77777777" w:rsidR="00FF4EF1" w:rsidRDefault="00000000">
            <w:r>
              <w:t>POST</w:t>
            </w:r>
          </w:p>
        </w:tc>
        <w:tc>
          <w:tcPr>
            <w:tcW w:w="0" w:type="auto"/>
          </w:tcPr>
          <w:p w14:paraId="2700E17A" w14:textId="77777777" w:rsidR="00FF4EF1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/v1/routes/compare</w:t>
            </w:r>
          </w:p>
        </w:tc>
        <w:tc>
          <w:tcPr>
            <w:tcW w:w="0" w:type="auto"/>
          </w:tcPr>
          <w:p w14:paraId="67D6D4D1" w14:textId="77777777" w:rsidR="00FF4EF1" w:rsidRDefault="00000000">
            <w:r>
              <w:t>对比候选路线（带 X-Device-Id 记录历史）</w:t>
            </w:r>
          </w:p>
        </w:tc>
      </w:tr>
      <w:tr w:rsidR="00FF4EF1" w14:paraId="5AE898DF" w14:textId="77777777">
        <w:tc>
          <w:tcPr>
            <w:tcW w:w="0" w:type="auto"/>
          </w:tcPr>
          <w:p w14:paraId="5AECF427" w14:textId="77777777" w:rsidR="00FF4EF1" w:rsidRDefault="00000000">
            <w:r>
              <w:t>GET</w:t>
            </w:r>
          </w:p>
        </w:tc>
        <w:tc>
          <w:tcPr>
            <w:tcW w:w="0" w:type="auto"/>
          </w:tcPr>
          <w:p w14:paraId="4F5F636B" w14:textId="77777777" w:rsidR="00FF4EF1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/v1/routes/history</w:t>
            </w:r>
          </w:p>
        </w:tc>
        <w:tc>
          <w:tcPr>
            <w:tcW w:w="0" w:type="auto"/>
          </w:tcPr>
          <w:p w14:paraId="1975E540" w14:textId="77777777" w:rsidR="00FF4EF1" w:rsidRDefault="00000000">
            <w:r>
              <w:t>查询设备最近路线对比历史</w:t>
            </w:r>
          </w:p>
        </w:tc>
      </w:tr>
      <w:tr w:rsidR="00FF4EF1" w14:paraId="38906A17" w14:textId="77777777">
        <w:tc>
          <w:tcPr>
            <w:tcW w:w="0" w:type="auto"/>
          </w:tcPr>
          <w:p w14:paraId="283D8DF0" w14:textId="77777777" w:rsidR="00FF4EF1" w:rsidRDefault="00000000">
            <w:r>
              <w:t>POST</w:t>
            </w:r>
          </w:p>
        </w:tc>
        <w:tc>
          <w:tcPr>
            <w:tcW w:w="0" w:type="auto"/>
          </w:tcPr>
          <w:p w14:paraId="5C7AEB61" w14:textId="77777777" w:rsidR="00FF4EF1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/v1/commutes/complete</w:t>
            </w:r>
          </w:p>
        </w:tc>
        <w:tc>
          <w:tcPr>
            <w:tcW w:w="0" w:type="auto"/>
          </w:tcPr>
          <w:p w14:paraId="72A4D51B" w14:textId="77777777" w:rsidR="00FF4EF1" w:rsidRDefault="00000000">
            <w:r>
              <w:t>记录一次完成的通勤</w:t>
            </w:r>
          </w:p>
        </w:tc>
      </w:tr>
      <w:tr w:rsidR="00FF4EF1" w14:paraId="5178B3D5" w14:textId="77777777">
        <w:tc>
          <w:tcPr>
            <w:tcW w:w="0" w:type="auto"/>
          </w:tcPr>
          <w:p w14:paraId="1742C2CF" w14:textId="77777777" w:rsidR="00FF4EF1" w:rsidRDefault="00000000">
            <w:r>
              <w:t>GET</w:t>
            </w:r>
          </w:p>
        </w:tc>
        <w:tc>
          <w:tcPr>
            <w:tcW w:w="0" w:type="auto"/>
          </w:tcPr>
          <w:p w14:paraId="7738397E" w14:textId="77777777" w:rsidR="00FF4EF1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/v1/commutes/trends</w:t>
            </w:r>
          </w:p>
        </w:tc>
        <w:tc>
          <w:tcPr>
            <w:tcW w:w="0" w:type="auto"/>
          </w:tcPr>
          <w:p w14:paraId="43027CC0" w14:textId="77777777" w:rsidR="00FF4EF1" w:rsidRDefault="00000000">
            <w:r>
              <w:t>查询七日通勤趋势和次日建议</w:t>
            </w:r>
          </w:p>
        </w:tc>
      </w:tr>
    </w:tbl>
    <w:p w14:paraId="1E97C34E" w14:textId="77777777" w:rsidR="00FF4EF1" w:rsidRDefault="00FF4EF1"/>
    <w:p w14:paraId="3F2C4168" w14:textId="77777777" w:rsidR="00FF4EF1" w:rsidRDefault="00FF4EF1"/>
    <w:sectPr w:rsidR="00FF4EF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2B61E" w14:textId="77777777" w:rsidR="00326E82" w:rsidRDefault="00326E82">
      <w:pPr>
        <w:spacing w:line="240" w:lineRule="auto"/>
      </w:pPr>
      <w:r>
        <w:separator/>
      </w:r>
    </w:p>
  </w:endnote>
  <w:endnote w:type="continuationSeparator" w:id="0">
    <w:p w14:paraId="20107143" w14:textId="77777777" w:rsidR="00326E82" w:rsidRDefault="00326E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寰蒋闆呴粦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FF4EF1" w14:paraId="7FB0EBFD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B73C900" w14:textId="77777777" w:rsidR="00FF4EF1" w:rsidRDefault="00000000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3F2F53F" w14:textId="77777777" w:rsidR="00FF4EF1" w:rsidRDefault="00000000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SJTU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2021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AB7291D" w14:textId="77777777" w:rsidR="00FF4EF1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PAGE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  <w:rFonts w:ascii="Times New Roman"/>
            </w:rPr>
            <w:t>5</w:t>
          </w:r>
          <w:r>
            <w:rPr>
              <w:rStyle w:val="ad"/>
              <w:rFonts w:ascii="Times New Roman"/>
            </w:rPr>
            <w:fldChar w:fldCharType="end"/>
          </w:r>
          <w:r>
            <w:rPr>
              <w:rStyle w:val="ad"/>
              <w:rFonts w:ascii="Times New Roman"/>
            </w:rPr>
            <w:t xml:space="preserve"> of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NUMPAGES  \* MERGEFORMAT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</w:rPr>
            <w:t>5</w:t>
          </w:r>
          <w:r>
            <w:rPr>
              <w:rStyle w:val="ad"/>
              <w:rFonts w:ascii="Times New Roman"/>
            </w:rPr>
            <w:fldChar w:fldCharType="end"/>
          </w:r>
        </w:p>
      </w:tc>
    </w:tr>
  </w:tbl>
  <w:p w14:paraId="415A3A6D" w14:textId="77777777" w:rsidR="00FF4EF1" w:rsidRDefault="00FF4E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1602" w14:textId="77777777" w:rsidR="00326E82" w:rsidRDefault="00326E82">
      <w:pPr>
        <w:spacing w:line="240" w:lineRule="auto"/>
      </w:pPr>
      <w:r>
        <w:separator/>
      </w:r>
    </w:p>
  </w:footnote>
  <w:footnote w:type="continuationSeparator" w:id="0">
    <w:p w14:paraId="208722F0" w14:textId="77777777" w:rsidR="00326E82" w:rsidRDefault="00326E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742A" w14:textId="77777777" w:rsidR="00FF4EF1" w:rsidRDefault="00FF4EF1">
    <w:pPr>
      <w:rPr>
        <w:sz w:val="24"/>
      </w:rPr>
    </w:pPr>
  </w:p>
  <w:p w14:paraId="0E175E06" w14:textId="77777777" w:rsidR="00FF4EF1" w:rsidRDefault="00FF4EF1">
    <w:pPr>
      <w:pBdr>
        <w:top w:val="single" w:sz="6" w:space="1" w:color="auto"/>
      </w:pBdr>
      <w:rPr>
        <w:sz w:val="24"/>
      </w:rPr>
    </w:pPr>
  </w:p>
  <w:p w14:paraId="317EC99F" w14:textId="77777777" w:rsidR="00FF4EF1" w:rsidRDefault="00000000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 w:hint="eastAsia"/>
        <w:b/>
        <w:sz w:val="36"/>
      </w:rPr>
      <w:t>&lt;</w:t>
    </w:r>
    <w:r>
      <w:rPr>
        <w:rFonts w:ascii="Arial" w:hAnsi="Arial" w:hint="eastAsia"/>
        <w:b/>
        <w:sz w:val="36"/>
      </w:rPr>
      <w:t>公司名称</w:t>
    </w:r>
    <w:r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6809B080" w14:textId="77777777" w:rsidR="00FF4EF1" w:rsidRDefault="00FF4EF1">
    <w:pPr>
      <w:pBdr>
        <w:bottom w:val="single" w:sz="6" w:space="1" w:color="auto"/>
      </w:pBdr>
      <w:jc w:val="right"/>
      <w:rPr>
        <w:sz w:val="24"/>
      </w:rPr>
    </w:pPr>
  </w:p>
  <w:p w14:paraId="56C5133D" w14:textId="77777777" w:rsidR="00FF4EF1" w:rsidRDefault="00FF4EF1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FF4EF1" w14:paraId="60FC1432" w14:textId="77777777">
      <w:tc>
        <w:tcPr>
          <w:tcW w:w="6379" w:type="dxa"/>
        </w:tcPr>
        <w:p w14:paraId="027B42EF" w14:textId="77777777" w:rsidR="00FF4EF1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&lt;</w:t>
          </w:r>
          <w:r>
            <w:rPr>
              <w:rFonts w:ascii="Times New Roman" w:hint="eastAsia"/>
            </w:rPr>
            <w:t>项目名称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 w:hint="eastAsia"/>
            </w:rPr>
            <w:t xml:space="preserve">           </w:t>
          </w:r>
          <w:r>
            <w:rPr>
              <w:rFonts w:ascii="Times New Roman" w:hint="eastAsia"/>
            </w:rPr>
            <w:t>校园情绪通勤地图</w:t>
          </w:r>
        </w:p>
      </w:tc>
      <w:tc>
        <w:tcPr>
          <w:tcW w:w="3179" w:type="dxa"/>
        </w:tcPr>
        <w:p w14:paraId="4DC38618" w14:textId="77777777" w:rsidR="00FF4EF1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:rsidR="00FF4EF1" w14:paraId="5CA7E15E" w14:textId="77777777">
      <w:tc>
        <w:tcPr>
          <w:tcW w:w="6379" w:type="dxa"/>
        </w:tcPr>
        <w:p w14:paraId="419FABF7" w14:textId="77777777" w:rsidR="00FF4EF1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软件项目计划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 w:hint="eastAsia"/>
            </w:rPr>
            <w:t xml:space="preserve">         </w:t>
          </w:r>
        </w:p>
      </w:tc>
      <w:tc>
        <w:tcPr>
          <w:tcW w:w="3179" w:type="dxa"/>
        </w:tcPr>
        <w:p w14:paraId="2594E87E" w14:textId="77777777" w:rsidR="00FF4EF1" w:rsidRDefault="00000000">
          <w:r>
            <w:rPr>
              <w:rFonts w:ascii="Times New Roman"/>
            </w:rPr>
            <w:t xml:space="preserve"> </w:t>
          </w:r>
          <w:r>
            <w:rPr>
              <w:rFonts w:ascii="Times New Roman" w:hint="eastAsia"/>
            </w:rPr>
            <w:t xml:space="preserve"> </w:t>
          </w:r>
          <w:r>
            <w:rPr>
              <w:rFonts w:ascii="Times New Roman"/>
            </w:rPr>
            <w:t>Date:  &lt;dd/mmm/</w:t>
          </w:r>
          <w:proofErr w:type="spellStart"/>
          <w:r>
            <w:rPr>
              <w:rFonts w:ascii="Times New Roman"/>
            </w:rPr>
            <w:t>yy</w:t>
          </w:r>
          <w:proofErr w:type="spellEnd"/>
          <w:r>
            <w:rPr>
              <w:rFonts w:ascii="Times New Roman"/>
            </w:rPr>
            <w:t>&gt;</w:t>
          </w:r>
        </w:p>
      </w:tc>
    </w:tr>
  </w:tbl>
  <w:p w14:paraId="2F7DCACF" w14:textId="77777777" w:rsidR="00FF4EF1" w:rsidRDefault="00FF4EF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72AE41FF"/>
    <w:multiLevelType w:val="multilevel"/>
    <w:tmpl w:val="72AE41FF"/>
    <w:lvl w:ilvl="0">
      <w:start w:val="1"/>
      <w:numFmt w:val="decimal"/>
      <w:pStyle w:val="Bullet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 w16cid:durableId="104884549">
    <w:abstractNumId w:val="0"/>
  </w:num>
  <w:num w:numId="2" w16cid:durableId="174583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CF"/>
    <w:rsid w:val="00060EE0"/>
    <w:rsid w:val="00250CFA"/>
    <w:rsid w:val="00326E82"/>
    <w:rsid w:val="00674468"/>
    <w:rsid w:val="006F3A6C"/>
    <w:rsid w:val="006F40F6"/>
    <w:rsid w:val="007263E0"/>
    <w:rsid w:val="008151E3"/>
    <w:rsid w:val="008337F3"/>
    <w:rsid w:val="008C04A9"/>
    <w:rsid w:val="00984FAB"/>
    <w:rsid w:val="009857BE"/>
    <w:rsid w:val="00BC19FA"/>
    <w:rsid w:val="00C3475D"/>
    <w:rsid w:val="00CC5DCF"/>
    <w:rsid w:val="00DC0A85"/>
    <w:rsid w:val="00F31D2A"/>
    <w:rsid w:val="00FF4EF1"/>
    <w:rsid w:val="19940C3D"/>
    <w:rsid w:val="34FF1096"/>
    <w:rsid w:val="46E422B1"/>
    <w:rsid w:val="5E82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64A99"/>
  <w15:docId w15:val="{1E443426-FD47-4A7D-96FB-CF958767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Normal Indent" w:qFormat="1"/>
    <w:lsdException w:name="footnote text" w:semiHidden="1" w:qFormat="1"/>
    <w:lsdException w:name="caption" w:semiHidden="1" w:unhideWhenUsed="1" w:qFormat="1"/>
    <w:lsdException w:name="footnote reference" w:semiHidden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a3">
    <w:name w:val="Normal Indent"/>
    <w:basedOn w:val="a"/>
    <w:qFormat/>
    <w:pPr>
      <w:ind w:left="900" w:hanging="90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ody Text"/>
    <w:basedOn w:val="a"/>
    <w:pPr>
      <w:keepLines/>
      <w:spacing w:after="120"/>
      <w:ind w:left="720"/>
    </w:pPr>
  </w:style>
  <w:style w:type="paragraph" w:styleId="a6">
    <w:name w:val="Body Text Indent"/>
    <w:basedOn w:val="a"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paragraph" w:styleId="a8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a9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a">
    <w:name w:val="footnote text"/>
    <w:basedOn w:val="a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autoRedefine/>
    <w:semiHidden/>
    <w:qFormat/>
    <w:pPr>
      <w:ind w:left="100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9">
    <w:name w:val="toc 9"/>
    <w:basedOn w:val="a"/>
    <w:next w:val="a"/>
    <w:autoRedefine/>
    <w:semiHidden/>
    <w:qFormat/>
    <w:pPr>
      <w:ind w:left="1600"/>
    </w:pPr>
  </w:style>
  <w:style w:type="paragraph" w:styleId="ab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qFormat/>
  </w:style>
  <w:style w:type="character" w:styleId="ae">
    <w:name w:val="Hyperlink"/>
    <w:basedOn w:val="a0"/>
    <w:rPr>
      <w:color w:val="0000FF"/>
      <w:u w:val="single"/>
    </w:rPr>
  </w:style>
  <w:style w:type="character" w:styleId="af">
    <w:name w:val="footnote reference"/>
    <w:basedOn w:val="a0"/>
    <w:semiHidden/>
    <w:rPr>
      <w:sz w:val="20"/>
      <w:vertAlign w:val="superscript"/>
    </w:rPr>
  </w:style>
  <w:style w:type="paragraph" w:customStyle="1" w:styleId="Paragraph2">
    <w:name w:val="Paragraph2"/>
    <w:basedOn w:val="a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customStyle="1" w:styleId="Blockquote">
    <w:name w:val="Blockquote"/>
    <w:basedOn w:val="a"/>
    <w:pPr>
      <w:widowControl/>
      <w:spacing w:before="100" w:after="100" w:line="240" w:lineRule="auto"/>
      <w:ind w:left="360" w:right="360"/>
    </w:pPr>
    <w:rPr>
      <w:sz w:val="24"/>
      <w:lang w:val="en-CA"/>
    </w:r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"/>
      </w:numPr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5"/>
    <w:pPr>
      <w:spacing w:after="120"/>
      <w:ind w:left="720"/>
    </w:pPr>
    <w:rPr>
      <w:i/>
      <w:color w:val="0000FF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rPr>
      <w:rFonts w:ascii="Courier New" w:hAnsi="Courier New"/>
      <w:color w:val="008000"/>
    </w:rPr>
  </w:style>
  <w:style w:type="character" w:customStyle="1" w:styleId="tw4winJump">
    <w:name w:val="tw4winJump"/>
    <w:rPr>
      <w:rFonts w:ascii="Courier New" w:hAnsi="Courier New"/>
      <w:color w:val="008080"/>
    </w:rPr>
  </w:style>
  <w:style w:type="character" w:customStyle="1" w:styleId="tw4winExternal">
    <w:name w:val="tw4winExternal"/>
    <w:rPr>
      <w:rFonts w:ascii="Courier New" w:hAnsi="Courier New"/>
      <w:color w:val="808080"/>
    </w:rPr>
  </w:style>
  <w:style w:type="character" w:customStyle="1" w:styleId="tw4winInternal">
    <w:name w:val="tw4winInternal"/>
    <w:rPr>
      <w:rFonts w:ascii="Courier New" w:hAnsi="Courier New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&#26257;&#26399;&#22823;&#20316;&#19994;\2021\&#25991;&#26723;&#27169;&#26495;\&#36719;&#20214;&#24320;&#21457;&#35745;&#2101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软件开发计划.dot</Template>
  <TotalTime>1</TotalTime>
  <Pages>12</Pages>
  <Words>4143</Words>
  <Characters>8411</Characters>
  <Application>Microsoft Office Word</Application>
  <DocSecurity>0</DocSecurity>
  <Lines>764</Lines>
  <Paragraphs>697</Paragraphs>
  <ScaleCrop>false</ScaleCrop>
  <Company>&lt;公司名称&gt;</Company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软件开发计划</dc:title>
  <dc:subject>&lt;项目名称&gt;</dc:subject>
  <dc:creator>bjshen</dc:creator>
  <cp:lastModifiedBy>liming xu</cp:lastModifiedBy>
  <cp:revision>6</cp:revision>
  <dcterms:created xsi:type="dcterms:W3CDTF">2021-06-02T23:30:00Z</dcterms:created>
  <dcterms:modified xsi:type="dcterms:W3CDTF">2026-07-01T05:17:00Z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eyJoZGlkIjoiMmNkYWNjNjA5YjA0YjhmMTQ1NjdiZjMxZTQ0YzQ2OTAiLCJ1c2VySWQiOiIxNjIzOTA3NzY5In0=</vt:lpwstr>
  </property>
  <property fmtid="{D5CDD505-2E9C-101B-9397-08002B2CF9AE}" pid="3" name="KSOProductBuildVer">
    <vt:lpwstr>2052-12.1.0.26895</vt:lpwstr>
  </property>
  <property fmtid="{D5CDD505-2E9C-101B-9397-08002B2CF9AE}" pid="4" name="ICV">
    <vt:lpwstr>80FDFC287606471DB612F0C41E079681_12</vt:lpwstr>
  </property>
</Properties>
</file>